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inorEastAsia" w:hAnsiTheme="majorHAnsi" w:cstheme="minorBidi"/>
          <w:sz w:val="22"/>
          <w:szCs w:val="23"/>
          <w:lang w:val="es-ES" w:eastAsia="en-US"/>
        </w:rPr>
        <w:id w:val="16927735"/>
        <w:docPartObj>
          <w:docPartGallery w:val="Cover Pages"/>
          <w:docPartUnique/>
        </w:docPartObj>
      </w:sdtPr>
      <w:sdtEndPr>
        <w:rPr>
          <w:color w:val="6B9F25" w:themeColor="background2"/>
        </w:rPr>
      </w:sdtEndPr>
      <w:sdtContent>
        <w:tbl>
          <w:tblPr>
            <w:tblStyle w:val="Tablaconcuadrcula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Layout w:type="fixed"/>
            <w:tblCellMar>
              <w:left w:w="0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604"/>
            <w:gridCol w:w="8936"/>
          </w:tblGrid>
          <w:tr w:rsidR="00255443" w:rsidRPr="003A4DDC" w14:paraId="01B7AB23" w14:textId="77777777" w:rsidTr="005C6FAE">
            <w:trPr>
              <w:trHeight w:val="3011"/>
              <w:jc w:val="center"/>
            </w:trPr>
            <w:tc>
              <w:tcPr>
                <w:tcW w:w="761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19D4C325" w14:textId="298AFF7F" w:rsidR="00255443" w:rsidRDefault="00255443" w:rsidP="009C5E23">
                <w:pPr>
                  <w:pStyle w:val="Sinespaciado"/>
                </w:pPr>
              </w:p>
            </w:tc>
            <w:tc>
              <w:tcPr>
                <w:tcW w:w="423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center"/>
              </w:tcPr>
              <w:p w14:paraId="124F27D4" w14:textId="73E26220" w:rsidR="00255443" w:rsidRPr="00DD5A0B" w:rsidRDefault="009A6B6E" w:rsidP="00EA0574">
                <w:pPr>
                  <w:pStyle w:val="Sinespaciado"/>
                  <w:jc w:val="right"/>
                  <w:rPr>
                    <w:sz w:val="120"/>
                    <w:szCs w:val="120"/>
                  </w:rPr>
                </w:pPr>
                <w:sdt>
                  <w:sdtPr>
                    <w:rPr>
                      <w:rStyle w:val="TituloPrincipalCar"/>
                      <w14:textFill>
                        <w14:gradFill>
                          <w14:gsLst>
                            <w14:gs w14:pos="0">
                              <w14:srgbClr w14:val="800000"/>
                            </w14:gs>
                            <w14:gs w14:pos="50000">
                              <w14:srgbClr w14:val="990000"/>
                            </w14:gs>
                            <w14:gs w14:pos="100000">
                              <w14:srgbClr w14:val="CC0000"/>
                            </w14:gs>
                          </w14:gsLst>
                          <w14:lin w14:ang="5400000" w14:scaled="0"/>
                        </w14:gradFill>
                      </w14:textFill>
                    </w:rPr>
                    <w:alias w:val="Título"/>
                    <w:id w:val="541102321"/>
                    <w:placeholder>
                      <w:docPart w:val="C4B91DDAB90149E6975681FA370129C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>
                    <w:rPr>
                      <w:rStyle w:val="TituloPrincipalCar"/>
                    </w:rPr>
                  </w:sdtEndPr>
                  <w:sdtContent>
                    <w:r w:rsidR="00761256">
                      <w:rPr>
                        <w:rStyle w:val="TituloPrincipalCar"/>
                        <w14:textFill>
                          <w14:gradFill>
                            <w14:gsLst>
                              <w14:gs w14:pos="0">
                                <w14:srgbClr w14:val="800000"/>
                              </w14:gs>
                              <w14:gs w14:pos="50000">
                                <w14:srgbClr w14:val="990000"/>
                              </w14:gs>
                              <w14:gs w14:pos="100000">
                                <w14:srgbClr w14:val="CC0000"/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EL PÉNDULO SIMPLE</w:t>
                    </w:r>
                    <w:r w:rsidR="008C58DD">
                      <w:rPr>
                        <w:rStyle w:val="TituloPrincipalCar"/>
                        <w14:textFill>
                          <w14:gradFill>
                            <w14:gsLst>
                              <w14:gs w14:pos="0">
                                <w14:srgbClr w14:val="800000"/>
                              </w14:gs>
                              <w14:gs w14:pos="50000">
                                <w14:srgbClr w14:val="990000"/>
                              </w14:gs>
                              <w14:gs w14:pos="100000">
                                <w14:srgbClr w14:val="CC0000"/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COMO GRAVÍMETRO</w:t>
                    </w:r>
                  </w:sdtContent>
                </w:sdt>
                <w:r w:rsidR="003A4DDC" w:rsidRPr="00834ED3">
                  <w:rPr>
                    <w:rStyle w:val="TituloPrincipalCar"/>
                  </w:rPr>
                  <w:t xml:space="preserve"> </w:t>
                </w:r>
              </w:p>
            </w:tc>
          </w:tr>
          <w:tr w:rsidR="00255443" w14:paraId="05427D8C" w14:textId="77777777" w:rsidTr="00D92369">
            <w:trPr>
              <w:jc w:val="center"/>
            </w:trPr>
            <w:tc>
              <w:tcPr>
                <w:tcW w:w="761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7E2D1D40" w14:textId="77777777" w:rsidR="00255443" w:rsidRDefault="00255443" w:rsidP="009C5E23">
                <w:pPr>
                  <w:pStyle w:val="Sinespaciado"/>
                </w:pPr>
              </w:p>
            </w:tc>
            <w:tc>
              <w:tcPr>
                <w:tcW w:w="423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14:paraId="23C821A8" w14:textId="7DB2E3A6" w:rsidR="00255443" w:rsidRDefault="000805B9" w:rsidP="00CE1F75">
                <w:pPr>
                  <w:jc w:val="center"/>
                </w:pPr>
                <w:r>
                  <w:rPr>
                    <w:noProof/>
                    <w:lang w:val="es-MX" w:eastAsia="es-MX"/>
                  </w:rPr>
                  <w:drawing>
                    <wp:inline distT="0" distB="0" distL="0" distR="0" wp14:anchorId="196A9D69" wp14:editId="5B95F6C4">
                      <wp:extent cx="2119729" cy="2826385"/>
                      <wp:effectExtent l="0" t="0" r="0" b="0"/>
                      <wp:docPr id="2" name="Imagen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Reloj Péndulo.jpg"/>
                              <pic:cNvPicPr/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20945" cy="28280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bookmarkStart w:id="0" w:name="_GoBack"/>
                <w:bookmarkEnd w:id="0"/>
              </w:p>
              <w:p w14:paraId="1050C281" w14:textId="77777777" w:rsidR="00D20B21" w:rsidRDefault="00D20B21" w:rsidP="00CE1F75">
                <w:pPr>
                  <w:jc w:val="center"/>
                </w:pPr>
              </w:p>
            </w:tc>
          </w:tr>
          <w:tr w:rsidR="00255443" w:rsidRPr="005154A0" w14:paraId="7F3B68DA" w14:textId="77777777" w:rsidTr="00B702FB">
            <w:trPr>
              <w:trHeight w:val="567"/>
              <w:jc w:val="center"/>
            </w:trPr>
            <w:tc>
              <w:tcPr>
                <w:tcW w:w="761" w:type="pct"/>
                <w:tcBorders>
                  <w:top w:val="nil"/>
                  <w:left w:val="nil"/>
                  <w:bottom w:val="nil"/>
                </w:tcBorders>
                <w:shd w:val="clear" w:color="auto" w:fill="002060"/>
                <w:vAlign w:val="center"/>
              </w:tcPr>
              <w:p w14:paraId="7195A52D" w14:textId="0E202394" w:rsidR="00D9074B" w:rsidRPr="005154A0" w:rsidRDefault="00D9074B" w:rsidP="00B600CF">
                <w:pPr>
                  <w:pStyle w:val="Practica"/>
                </w:pPr>
              </w:p>
            </w:tc>
            <w:tc>
              <w:tcPr>
                <w:tcW w:w="4239" w:type="pct"/>
                <w:tcBorders>
                  <w:top w:val="nil"/>
                  <w:bottom w:val="nil"/>
                  <w:right w:val="nil"/>
                </w:tcBorders>
                <w:shd w:val="clear" w:color="auto" w:fill="002060"/>
                <w:tcMar>
                  <w:left w:w="216" w:type="dxa"/>
                </w:tcMar>
              </w:tcPr>
              <w:p w14:paraId="65040997" w14:textId="4A145B2C" w:rsidR="00EA0574" w:rsidRPr="005154A0" w:rsidRDefault="00F87C91" w:rsidP="00EA0574">
                <w:pPr>
                  <w:pStyle w:val="Ventana"/>
                </w:pPr>
                <w:r>
                  <w:t xml:space="preserve">Erick Barrios Barocio; </w:t>
                </w:r>
                <w:r w:rsidR="00EA0574">
                  <w:t xml:space="preserve">Arnaldo Hernández Cardona; </w:t>
                </w:r>
                <w:proofErr w:type="spellStart"/>
                <w:r w:rsidR="00EA0574">
                  <w:t>Roxette</w:t>
                </w:r>
                <w:proofErr w:type="spellEnd"/>
                <w:r w:rsidR="00EA0574">
                  <w:t xml:space="preserve"> Ramírez </w:t>
                </w:r>
                <w:proofErr w:type="spellStart"/>
                <w:r w:rsidR="00EA0574">
                  <w:t>Arvidez</w:t>
                </w:r>
                <w:proofErr w:type="spellEnd"/>
                <w:r w:rsidR="00EA0574" w:rsidRPr="005154A0">
                  <w:t xml:space="preserve">. </w:t>
                </w:r>
              </w:p>
              <w:p w14:paraId="2837C98A" w14:textId="278D8BD1" w:rsidR="00255443" w:rsidRPr="005154A0" w:rsidRDefault="00EA0574" w:rsidP="008357EF">
                <w:pPr>
                  <w:pStyle w:val="Ventana"/>
                </w:pPr>
                <w:r w:rsidRPr="005154A0">
                  <w:t xml:space="preserve">Óptica </w:t>
                </w:r>
                <w:r w:rsidR="00FD7F95">
                  <w:t>(</w:t>
                </w:r>
                <w:r>
                  <w:t>v.202</w:t>
                </w:r>
                <w:r w:rsidR="00FD7F95">
                  <w:t>4)</w:t>
                </w:r>
              </w:p>
            </w:tc>
          </w:tr>
          <w:tr w:rsidR="00255443" w14:paraId="000582BC" w14:textId="77777777" w:rsidTr="00D92369">
            <w:trPr>
              <w:jc w:val="center"/>
            </w:trPr>
            <w:tc>
              <w:tcPr>
                <w:tcW w:w="761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25327C77" w14:textId="77777777" w:rsidR="00255443" w:rsidRDefault="00255443" w:rsidP="009C5E23">
                <w:pPr>
                  <w:pStyle w:val="Sinespaciado"/>
                </w:pPr>
              </w:p>
            </w:tc>
            <w:tc>
              <w:tcPr>
                <w:tcW w:w="4239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14:paraId="3AA78F3B" w14:textId="14298648" w:rsidR="00FD7F95" w:rsidRDefault="008A1BF0" w:rsidP="00EA0574">
                <w:pPr>
                  <w:pStyle w:val="Objetivo"/>
                </w:pPr>
                <w:r>
                  <w:rPr>
                    <w:lang w:val="es-ES"/>
                  </w:rPr>
                  <w:t>El péndulo simple es uno de los fenómenos más famosos en la historia de la física, y en consecuencia uno de los más abordados en la enseñanza de la física a cualquier nivel. Su fama viene de su relación con uno de los fenómenos más importantes en ciencia, el oscilador armónico, además de que a lo largo de la historia ha encontrado una gran cantidad de aplicaciones que van desde simples juegos mecánicos hasta relojes, sismómetros</w:t>
                </w:r>
                <w:r w:rsidR="00884A46">
                  <w:rPr>
                    <w:lang w:val="es-ES"/>
                  </w:rPr>
                  <w:t>,</w:t>
                </w:r>
                <w:r>
                  <w:rPr>
                    <w:lang w:val="es-ES"/>
                  </w:rPr>
                  <w:t xml:space="preserve"> metrónomos</w:t>
                </w:r>
                <w:r w:rsidR="00884A46">
                  <w:rPr>
                    <w:lang w:val="es-ES"/>
                  </w:rPr>
                  <w:t xml:space="preserve"> y gravímetros</w:t>
                </w:r>
                <w:r w:rsidR="00EA0574">
                  <w:t xml:space="preserve">.  </w:t>
                </w:r>
                <w:r w:rsidR="008F187D">
                  <w:t xml:space="preserve">  </w:t>
                </w:r>
              </w:p>
              <w:p w14:paraId="19475368" w14:textId="60577B7F" w:rsidR="008A1BF0" w:rsidRDefault="008A1BF0" w:rsidP="00EA0574">
                <w:pPr>
                  <w:pStyle w:val="Objetivo"/>
                </w:pPr>
              </w:p>
              <w:p w14:paraId="41D99D6A" w14:textId="77777777" w:rsidR="005C6FAE" w:rsidRDefault="005C6FAE" w:rsidP="00EA0574">
                <w:pPr>
                  <w:pStyle w:val="Objetivo"/>
                  <w:rPr>
                    <w:i/>
                    <w:iCs/>
                    <w:color w:val="323232" w:themeColor="text2"/>
                  </w:rPr>
                </w:pPr>
              </w:p>
              <w:p w14:paraId="1CDDB215" w14:textId="492EAC97" w:rsidR="007E371A" w:rsidRDefault="009A6B6E" w:rsidP="00EA0574">
                <w:pPr>
                  <w:pStyle w:val="Objetivo"/>
                  <w:rPr>
                    <w:i/>
                    <w:iCs/>
                    <w:color w:val="323232" w:themeColor="text2"/>
                  </w:rPr>
                </w:pPr>
              </w:p>
            </w:tc>
          </w:tr>
        </w:tbl>
      </w:sdtContent>
    </w:sdt>
    <w:bookmarkStart w:id="1" w:name="_Toc149592025" w:displacedByCustomXml="next"/>
    <w:bookmarkStart w:id="2" w:name="_Toc138273488" w:displacedByCustomXml="next"/>
    <w:bookmarkStart w:id="3" w:name="_Toc82020882" w:displacedByCustomXml="next"/>
    <w:sdt>
      <w:sdtPr>
        <w:rPr>
          <w:rFonts w:ascii="Times New Roman" w:hAnsi="Times New Roman"/>
          <w:b w:val="0"/>
          <w:bCs w:val="0"/>
          <w:color w:val="auto"/>
          <w:spacing w:val="0"/>
          <w:sz w:val="22"/>
          <w:szCs w:val="23"/>
        </w:rPr>
        <w:id w:val="733750775"/>
        <w:docPartObj>
          <w:docPartGallery w:val="Table of Contents"/>
          <w:docPartUnique/>
        </w:docPartObj>
      </w:sdtPr>
      <w:sdtEndPr/>
      <w:sdtContent>
        <w:p w14:paraId="2C047FF4" w14:textId="50B8B866" w:rsidR="005C468B" w:rsidRDefault="005C468B" w:rsidP="00E978D6">
          <w:pPr>
            <w:pStyle w:val="Ttulo2"/>
          </w:pPr>
          <w:r>
            <w:t>Contenido</w:t>
          </w:r>
          <w:bookmarkEnd w:id="3"/>
          <w:bookmarkEnd w:id="2"/>
          <w:bookmarkEnd w:id="1"/>
        </w:p>
        <w:p w14:paraId="5D2FCD60" w14:textId="5F4B6090" w:rsidR="006C1833" w:rsidRPr="006C1833" w:rsidRDefault="005C468B" w:rsidP="006C1833">
          <w:pPr>
            <w:pStyle w:val="ndice-A"/>
            <w:rPr>
              <w:rFonts w:eastAsiaTheme="minorEastAsia"/>
              <w:szCs w:val="22"/>
              <w:lang w:val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592026" w:history="1">
            <w:r w:rsidR="006C1833" w:rsidRPr="006C1833">
              <w:rPr>
                <w:rStyle w:val="Hipervnculo"/>
                <w:color w:val="auto"/>
                <w:u w:val="none"/>
              </w:rPr>
              <w:t>1</w:t>
            </w:r>
            <w:r w:rsidR="006C1833" w:rsidRPr="006C1833">
              <w:rPr>
                <w:rFonts w:eastAsiaTheme="minorEastAsia"/>
              </w:rPr>
              <w:tab/>
            </w:r>
            <w:r w:rsidR="006C1833" w:rsidRPr="006C1833">
              <w:rPr>
                <w:rStyle w:val="ndice-ACar"/>
                <w:bCs/>
                <w:i/>
                <w:iCs/>
                <w:caps/>
              </w:rPr>
              <w:t>OBJETIVO.</w:t>
            </w:r>
            <w:r w:rsidR="006C1833" w:rsidRPr="006C1833">
              <w:rPr>
                <w:webHidden/>
              </w:rPr>
              <w:tab/>
            </w:r>
            <w:r w:rsidR="006C1833" w:rsidRPr="006C1833">
              <w:rPr>
                <w:webHidden/>
              </w:rPr>
              <w:fldChar w:fldCharType="begin"/>
            </w:r>
            <w:r w:rsidR="006C1833" w:rsidRPr="006C1833">
              <w:rPr>
                <w:webHidden/>
              </w:rPr>
              <w:instrText xml:space="preserve"> PAGEREF _Toc149592026 \h </w:instrText>
            </w:r>
            <w:r w:rsidR="006C1833" w:rsidRPr="006C1833">
              <w:rPr>
                <w:webHidden/>
              </w:rPr>
            </w:r>
            <w:r w:rsidR="006C1833" w:rsidRPr="006C1833">
              <w:rPr>
                <w:webHidden/>
              </w:rPr>
              <w:fldChar w:fldCharType="separate"/>
            </w:r>
            <w:r w:rsidR="009A6B6E">
              <w:rPr>
                <w:webHidden/>
              </w:rPr>
              <w:t>1</w:t>
            </w:r>
            <w:r w:rsidR="006C1833" w:rsidRPr="006C1833">
              <w:rPr>
                <w:webHidden/>
              </w:rPr>
              <w:fldChar w:fldCharType="end"/>
            </w:r>
          </w:hyperlink>
        </w:p>
        <w:p w14:paraId="0DE6C9CC" w14:textId="45554442" w:rsidR="006C1833" w:rsidRDefault="009A6B6E" w:rsidP="006C1833">
          <w:pPr>
            <w:pStyle w:val="ndice-B"/>
            <w:rPr>
              <w:caps/>
              <w:color w:val="auto"/>
              <w:sz w:val="22"/>
              <w:szCs w:val="22"/>
              <w:lang w:val="es-MX" w:eastAsia="es-MX"/>
            </w:rPr>
          </w:pPr>
          <w:hyperlink w:anchor="_Toc149592027" w:history="1">
            <w:r w:rsidR="006C1833" w:rsidRPr="00BF21D8">
              <w:rPr>
                <w:rStyle w:val="Hipervnculo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6C1833">
              <w:rPr>
                <w:caps/>
                <w:color w:val="auto"/>
                <w:sz w:val="22"/>
                <w:szCs w:val="22"/>
                <w:lang w:val="es-MX" w:eastAsia="es-MX"/>
              </w:rPr>
              <w:tab/>
            </w:r>
            <w:r w:rsidR="006C1833" w:rsidRPr="006C1833">
              <w:rPr>
                <w:rStyle w:val="ndice-BCar"/>
              </w:rPr>
              <w:t>Material</w:t>
            </w:r>
            <w:r w:rsidR="006C1833" w:rsidRPr="00BF21D8">
              <w:rPr>
                <w:rStyle w:val="Hipervnculo"/>
              </w:rPr>
              <w:t>.</w:t>
            </w:r>
            <w:r w:rsidR="006C1833">
              <w:rPr>
                <w:webHidden/>
              </w:rPr>
              <w:tab/>
            </w:r>
            <w:r w:rsidR="006C1833">
              <w:rPr>
                <w:webHidden/>
              </w:rPr>
              <w:fldChar w:fldCharType="begin"/>
            </w:r>
            <w:r w:rsidR="006C1833">
              <w:rPr>
                <w:webHidden/>
              </w:rPr>
              <w:instrText xml:space="preserve"> PAGEREF _Toc149592027 \h </w:instrText>
            </w:r>
            <w:r w:rsidR="006C1833">
              <w:rPr>
                <w:webHidden/>
              </w:rPr>
            </w:r>
            <w:r w:rsidR="006C1833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6C1833">
              <w:rPr>
                <w:webHidden/>
              </w:rPr>
              <w:fldChar w:fldCharType="end"/>
            </w:r>
          </w:hyperlink>
        </w:p>
        <w:p w14:paraId="69D85C7E" w14:textId="727DA6C4" w:rsidR="006C1833" w:rsidRDefault="009A6B6E" w:rsidP="006C1833">
          <w:pPr>
            <w:pStyle w:val="ndice-A"/>
            <w:rPr>
              <w:rFonts w:eastAsiaTheme="minorEastAsia"/>
              <w:b/>
              <w:szCs w:val="22"/>
              <w:lang w:val="es-MX"/>
            </w:rPr>
          </w:pPr>
          <w:hyperlink w:anchor="_Toc149592028" w:history="1">
            <w:r w:rsidR="006C1833" w:rsidRPr="00BF21D8">
              <w:rPr>
                <w:rStyle w:val="Hipervnculo"/>
                <w:lang w:val="es-MX"/>
              </w:rPr>
              <w:t>2</w:t>
            </w:r>
            <w:r w:rsidR="006C1833">
              <w:rPr>
                <w:rFonts w:eastAsiaTheme="minorEastAsia"/>
                <w:b/>
                <w:szCs w:val="22"/>
                <w:lang w:val="es-MX"/>
              </w:rPr>
              <w:tab/>
            </w:r>
            <w:r w:rsidR="006C1833" w:rsidRPr="00BF21D8">
              <w:rPr>
                <w:rStyle w:val="Hipervnculo"/>
                <w:lang w:val="es-MX"/>
              </w:rPr>
              <w:t>INTRODUCCIÓN HISTÓRICA.</w:t>
            </w:r>
            <w:r w:rsidR="006C1833">
              <w:rPr>
                <w:webHidden/>
              </w:rPr>
              <w:tab/>
            </w:r>
            <w:r w:rsidR="006C1833">
              <w:rPr>
                <w:webHidden/>
              </w:rPr>
              <w:fldChar w:fldCharType="begin"/>
            </w:r>
            <w:r w:rsidR="006C1833">
              <w:rPr>
                <w:webHidden/>
              </w:rPr>
              <w:instrText xml:space="preserve"> PAGEREF _Toc149592028 \h </w:instrText>
            </w:r>
            <w:r w:rsidR="006C1833">
              <w:rPr>
                <w:webHidden/>
              </w:rPr>
            </w:r>
            <w:r w:rsidR="006C1833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6C1833">
              <w:rPr>
                <w:webHidden/>
              </w:rPr>
              <w:fldChar w:fldCharType="end"/>
            </w:r>
          </w:hyperlink>
        </w:p>
        <w:p w14:paraId="2C612F42" w14:textId="44D34BE9" w:rsidR="006C1833" w:rsidRDefault="009A6B6E" w:rsidP="006C1833">
          <w:pPr>
            <w:pStyle w:val="ndice-A"/>
            <w:rPr>
              <w:rFonts w:eastAsiaTheme="minorEastAsia"/>
              <w:b/>
              <w:szCs w:val="22"/>
              <w:lang w:val="es-MX"/>
            </w:rPr>
          </w:pPr>
          <w:hyperlink w:anchor="_Toc149592029" w:history="1">
            <w:r w:rsidR="006C1833" w:rsidRPr="00BF21D8">
              <w:rPr>
                <w:rStyle w:val="Hipervnculo"/>
              </w:rPr>
              <w:t>3</w:t>
            </w:r>
            <w:r w:rsidR="006C1833">
              <w:rPr>
                <w:rFonts w:eastAsiaTheme="minorEastAsia"/>
                <w:b/>
                <w:szCs w:val="22"/>
                <w:lang w:val="es-MX"/>
              </w:rPr>
              <w:tab/>
            </w:r>
            <w:r w:rsidR="006C1833" w:rsidRPr="00BF21D8">
              <w:rPr>
                <w:rStyle w:val="Hipervnculo"/>
              </w:rPr>
              <w:t>EL PÉNDULO SIMPLE.</w:t>
            </w:r>
            <w:r w:rsidR="006C1833">
              <w:rPr>
                <w:webHidden/>
              </w:rPr>
              <w:tab/>
            </w:r>
            <w:r w:rsidR="006C1833">
              <w:rPr>
                <w:webHidden/>
              </w:rPr>
              <w:fldChar w:fldCharType="begin"/>
            </w:r>
            <w:r w:rsidR="006C1833">
              <w:rPr>
                <w:webHidden/>
              </w:rPr>
              <w:instrText xml:space="preserve"> PAGEREF _Toc149592029 \h </w:instrText>
            </w:r>
            <w:r w:rsidR="006C1833">
              <w:rPr>
                <w:webHidden/>
              </w:rPr>
            </w:r>
            <w:r w:rsidR="006C1833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6C1833">
              <w:rPr>
                <w:webHidden/>
              </w:rPr>
              <w:fldChar w:fldCharType="end"/>
            </w:r>
          </w:hyperlink>
        </w:p>
        <w:p w14:paraId="275EB685" w14:textId="0DABB6AF" w:rsidR="006C1833" w:rsidRDefault="009A6B6E" w:rsidP="006C1833">
          <w:pPr>
            <w:pStyle w:val="ndice-A"/>
            <w:rPr>
              <w:rFonts w:eastAsiaTheme="minorEastAsia"/>
              <w:b/>
              <w:szCs w:val="22"/>
              <w:lang w:val="es-MX"/>
            </w:rPr>
          </w:pPr>
          <w:hyperlink w:anchor="_Toc149592030" w:history="1">
            <w:r w:rsidR="006C1833" w:rsidRPr="00BF21D8">
              <w:rPr>
                <w:rStyle w:val="Hipervnculo"/>
              </w:rPr>
              <w:t>4</w:t>
            </w:r>
            <w:r w:rsidR="006C1833">
              <w:rPr>
                <w:rFonts w:eastAsiaTheme="minorEastAsia"/>
                <w:b/>
                <w:szCs w:val="22"/>
                <w:lang w:val="es-MX"/>
              </w:rPr>
              <w:tab/>
            </w:r>
            <w:r w:rsidR="006C1833" w:rsidRPr="00BF21D8">
              <w:rPr>
                <w:rStyle w:val="Hipervnculo"/>
              </w:rPr>
              <w:t>EL PÉNDULO COMO GRAVÍMETRO.</w:t>
            </w:r>
            <w:r w:rsidR="006C1833">
              <w:rPr>
                <w:webHidden/>
              </w:rPr>
              <w:tab/>
            </w:r>
            <w:r w:rsidR="006C1833">
              <w:rPr>
                <w:webHidden/>
              </w:rPr>
              <w:fldChar w:fldCharType="begin"/>
            </w:r>
            <w:r w:rsidR="006C1833">
              <w:rPr>
                <w:webHidden/>
              </w:rPr>
              <w:instrText xml:space="preserve"> PAGEREF _Toc149592030 \h </w:instrText>
            </w:r>
            <w:r w:rsidR="006C1833">
              <w:rPr>
                <w:webHidden/>
              </w:rPr>
            </w:r>
            <w:r w:rsidR="006C1833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6C1833">
              <w:rPr>
                <w:webHidden/>
              </w:rPr>
              <w:fldChar w:fldCharType="end"/>
            </w:r>
          </w:hyperlink>
        </w:p>
        <w:p w14:paraId="778CC0FD" w14:textId="08F895C3" w:rsidR="006C1833" w:rsidRDefault="009A6B6E" w:rsidP="006C1833">
          <w:pPr>
            <w:pStyle w:val="ndice-A"/>
            <w:rPr>
              <w:rFonts w:eastAsiaTheme="minorEastAsia"/>
              <w:b/>
              <w:szCs w:val="22"/>
              <w:lang w:val="es-MX"/>
            </w:rPr>
          </w:pPr>
          <w:hyperlink w:anchor="_Toc149592031" w:history="1">
            <w:r w:rsidR="006C1833" w:rsidRPr="00BF21D8">
              <w:rPr>
                <w:rStyle w:val="Hipervnculo"/>
              </w:rPr>
              <w:t>5</w:t>
            </w:r>
            <w:r w:rsidR="006C1833">
              <w:rPr>
                <w:rFonts w:eastAsiaTheme="minorEastAsia"/>
                <w:b/>
                <w:szCs w:val="22"/>
                <w:lang w:val="es-MX"/>
              </w:rPr>
              <w:tab/>
            </w:r>
            <w:r w:rsidR="006C1833" w:rsidRPr="00BF21D8">
              <w:rPr>
                <w:rStyle w:val="Hipervnculo"/>
              </w:rPr>
              <w:t>EJERCICIOS.</w:t>
            </w:r>
            <w:r w:rsidR="006C1833">
              <w:rPr>
                <w:webHidden/>
              </w:rPr>
              <w:tab/>
            </w:r>
            <w:r w:rsidR="006C1833">
              <w:rPr>
                <w:webHidden/>
              </w:rPr>
              <w:fldChar w:fldCharType="begin"/>
            </w:r>
            <w:r w:rsidR="006C1833">
              <w:rPr>
                <w:webHidden/>
              </w:rPr>
              <w:instrText xml:space="preserve"> PAGEREF _Toc149592031 \h </w:instrText>
            </w:r>
            <w:r w:rsidR="006C1833">
              <w:rPr>
                <w:webHidden/>
              </w:rPr>
            </w:r>
            <w:r w:rsidR="006C1833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6C1833">
              <w:rPr>
                <w:webHidden/>
              </w:rPr>
              <w:fldChar w:fldCharType="end"/>
            </w:r>
          </w:hyperlink>
        </w:p>
        <w:p w14:paraId="6DD49E59" w14:textId="6FEE1E0F" w:rsidR="006C1833" w:rsidRDefault="009A6B6E" w:rsidP="006C1833">
          <w:pPr>
            <w:pStyle w:val="ndice-A"/>
            <w:pBdr>
              <w:bottom w:val="double" w:sz="6" w:space="1" w:color="auto"/>
            </w:pBdr>
            <w:rPr>
              <w:rFonts w:eastAsiaTheme="minorEastAsia"/>
              <w:b/>
              <w:szCs w:val="22"/>
              <w:lang w:val="es-MX"/>
            </w:rPr>
          </w:pPr>
          <w:hyperlink w:anchor="_Toc149592032" w:history="1">
            <w:r w:rsidR="006C1833" w:rsidRPr="00BF21D8">
              <w:rPr>
                <w:rStyle w:val="Hipervnculo"/>
                <w:lang w:val="en-US"/>
              </w:rPr>
              <w:t>6</w:t>
            </w:r>
            <w:r w:rsidR="006C1833">
              <w:rPr>
                <w:rFonts w:eastAsiaTheme="minorEastAsia"/>
                <w:b/>
                <w:szCs w:val="22"/>
                <w:lang w:val="es-MX"/>
              </w:rPr>
              <w:tab/>
            </w:r>
            <w:r w:rsidR="006C1833" w:rsidRPr="00BF21D8">
              <w:rPr>
                <w:rStyle w:val="Hipervnculo"/>
                <w:lang w:val="en-US"/>
              </w:rPr>
              <w:t>REFERENCIAS.</w:t>
            </w:r>
            <w:r w:rsidR="006C1833">
              <w:rPr>
                <w:webHidden/>
              </w:rPr>
              <w:tab/>
            </w:r>
            <w:r w:rsidR="006C1833">
              <w:rPr>
                <w:webHidden/>
              </w:rPr>
              <w:fldChar w:fldCharType="begin"/>
            </w:r>
            <w:r w:rsidR="006C1833">
              <w:rPr>
                <w:webHidden/>
              </w:rPr>
              <w:instrText xml:space="preserve"> PAGEREF _Toc149592032 \h </w:instrText>
            </w:r>
            <w:r w:rsidR="006C1833">
              <w:rPr>
                <w:webHidden/>
              </w:rPr>
            </w:r>
            <w:r w:rsidR="006C1833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6C1833">
              <w:rPr>
                <w:webHidden/>
              </w:rPr>
              <w:fldChar w:fldCharType="end"/>
            </w:r>
          </w:hyperlink>
        </w:p>
        <w:p w14:paraId="615C62F7" w14:textId="44E8CD9C" w:rsidR="00EB6EDC" w:rsidRDefault="005C468B" w:rsidP="00EB6EDC">
          <w:pPr>
            <w:tabs>
              <w:tab w:val="right" w:leader="dot" w:pos="8625"/>
            </w:tabs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bookmarkStart w:id="4" w:name="_Toc80287258" w:displacedByCustomXml="prev"/>
    <w:p w14:paraId="47F2520A" w14:textId="7A400AD2" w:rsidR="00EB6EDC" w:rsidRDefault="0048597C" w:rsidP="00EB6EDC">
      <w:pPr>
        <w:pStyle w:val="Subtitulo"/>
        <w:rPr>
          <w:rFonts w:eastAsia="Times New Roman"/>
          <w:lang w:eastAsia="es-MX"/>
        </w:rPr>
      </w:pPr>
      <w:bookmarkStart w:id="5" w:name="_Toc149592026"/>
      <w:r>
        <w:rPr>
          <w:rFonts w:eastAsia="Times New Roman"/>
          <w:caps w:val="0"/>
          <w:lang w:eastAsia="es-MX"/>
        </w:rPr>
        <w:t>OBJETIVO</w:t>
      </w:r>
      <w:r w:rsidR="00EB6EDC">
        <w:rPr>
          <w:rFonts w:eastAsia="Times New Roman"/>
          <w:lang w:eastAsia="es-MX"/>
        </w:rPr>
        <w:t>.</w:t>
      </w:r>
      <w:bookmarkEnd w:id="5"/>
      <w:bookmarkEnd w:id="4"/>
    </w:p>
    <w:p w14:paraId="364218D5" w14:textId="77777777" w:rsidR="00EB6EDC" w:rsidRPr="00C30C21" w:rsidRDefault="00EB6EDC" w:rsidP="00EB6EDC">
      <w:r>
        <w:rPr>
          <w:rFonts w:eastAsia="Times New Roman"/>
        </w:rPr>
        <w:t xml:space="preserve">Utilizar un péndulo simple para medir el valor de la </w:t>
      </w:r>
      <w:r w:rsidRPr="00C30C21">
        <w:rPr>
          <w:rFonts w:eastAsia="Times New Roman"/>
        </w:rPr>
        <w:t xml:space="preserve">aceleración de la gravedad </w:t>
      </w:r>
      <m:oMath>
        <m:r>
          <w:rPr>
            <w:rFonts w:ascii="Cambria Math" w:hAnsi="Cambria Math"/>
          </w:rPr>
          <m:t>(g)</m:t>
        </m:r>
      </m:oMath>
      <w:r>
        <w:rPr>
          <w:rFonts w:eastAsia="Times New Roman"/>
        </w:rPr>
        <w:t>.</w:t>
      </w:r>
      <w:r w:rsidRPr="00C30C21">
        <w:rPr>
          <w:rFonts w:eastAsia="Times New Roman"/>
        </w:rPr>
        <w:t>.</w:t>
      </w:r>
      <w:r>
        <w:rPr>
          <w:rFonts w:eastAsia="Times New Roman"/>
        </w:rPr>
        <w:t xml:space="preserve"> </w:t>
      </w:r>
    </w:p>
    <w:p w14:paraId="20BF7CFF" w14:textId="77777777" w:rsidR="00EB6EDC" w:rsidRPr="00C30C21" w:rsidRDefault="00EB6EDC" w:rsidP="00EB6EDC">
      <w:pPr>
        <w:pStyle w:val="Ttulo1"/>
      </w:pPr>
      <w:bookmarkStart w:id="6" w:name="_Toc80287260"/>
      <w:bookmarkStart w:id="7" w:name="_Toc149592027"/>
      <w:r>
        <w:t>Material</w:t>
      </w:r>
      <w:r w:rsidRPr="00C30C21">
        <w:t>.</w:t>
      </w:r>
      <w:bookmarkEnd w:id="6"/>
      <w:bookmarkEnd w:id="7"/>
    </w:p>
    <w:p w14:paraId="6D2AFF67" w14:textId="77777777" w:rsidR="00EB6EDC" w:rsidRDefault="00EB6EDC" w:rsidP="00EB6EDC">
      <w:pPr>
        <w:rPr>
          <w:rFonts w:cs="Times New Roman"/>
        </w:rPr>
      </w:pPr>
      <w:r w:rsidRPr="00C30C21">
        <w:rPr>
          <w:rFonts w:cs="Times New Roman"/>
        </w:rPr>
        <w:t>Cronómetro. Flexómetro. Soporte universal. Soporte para péndulo. Péndulo</w:t>
      </w:r>
      <w:r>
        <w:rPr>
          <w:rFonts w:cs="Times New Roman"/>
        </w:rPr>
        <w:t xml:space="preserve"> con cuerda de hilo de pescar (plástico)</w:t>
      </w:r>
      <w:r w:rsidRPr="00C30C21">
        <w:rPr>
          <w:rFonts w:cs="Times New Roman"/>
        </w:rPr>
        <w:t>.</w:t>
      </w:r>
    </w:p>
    <w:p w14:paraId="74797A6C" w14:textId="603E96E2" w:rsidR="00EB6EDC" w:rsidRDefault="0048597C" w:rsidP="00EB6EDC">
      <w:pPr>
        <w:pStyle w:val="Subtitulo"/>
        <w:rPr>
          <w:lang w:val="es-MX"/>
        </w:rPr>
      </w:pPr>
      <w:bookmarkStart w:id="8" w:name="_Toc149592028"/>
      <w:r>
        <w:rPr>
          <w:caps w:val="0"/>
          <w:lang w:val="es-MX"/>
        </w:rPr>
        <w:t>INTRODUCCIÓN HISTÓRICA</w:t>
      </w:r>
      <w:r w:rsidR="00EB6EDC">
        <w:rPr>
          <w:lang w:val="es-MX"/>
        </w:rPr>
        <w:t>.</w:t>
      </w:r>
      <w:bookmarkEnd w:id="8"/>
      <w:r w:rsidR="00EB6EDC">
        <w:rPr>
          <w:lang w:val="es-MX"/>
        </w:rPr>
        <w:t xml:space="preserve"> </w:t>
      </w:r>
    </w:p>
    <w:p w14:paraId="7A4B3EEC" w14:textId="5C2F4E71" w:rsidR="00716C92" w:rsidRDefault="003F2BDD" w:rsidP="00716C92">
      <w:pPr>
        <w:rPr>
          <w:lang w:val="es-MX"/>
        </w:rPr>
      </w:pPr>
      <w:r w:rsidRPr="00DC48E7">
        <w:rPr>
          <w:noProof/>
          <w:lang w:val="es-MX" w:eastAsia="es-MX"/>
        </w:rPr>
        <mc:AlternateContent>
          <mc:Choice Requires="wpc">
            <w:drawing>
              <wp:anchor distT="0" distB="0" distL="114300" distR="114300" simplePos="0" relativeHeight="251782144" behindDoc="0" locked="0" layoutInCell="1" allowOverlap="1" wp14:anchorId="06B27DAD" wp14:editId="4C5C0CD5">
                <wp:simplePos x="0" y="0"/>
                <wp:positionH relativeFrom="column">
                  <wp:posOffset>3565559</wp:posOffset>
                </wp:positionH>
                <wp:positionV relativeFrom="paragraph">
                  <wp:posOffset>46368</wp:posOffset>
                </wp:positionV>
                <wp:extent cx="3102610" cy="1470660"/>
                <wp:effectExtent l="0" t="0" r="2540" b="0"/>
                <wp:wrapSquare wrapText="bothSides"/>
                <wp:docPr id="24750" name="Lienzo 247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1" name="Cuadro de texto 32"/>
                        <wps:cNvSpPr txBox="1"/>
                        <wps:spPr>
                          <a:xfrm>
                            <a:off x="36000" y="1183113"/>
                            <a:ext cx="3066644" cy="252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2589F17" w14:textId="5A4C845C" w:rsidR="00716C92" w:rsidRDefault="00716C92" w:rsidP="00716C92">
                              <w:pPr>
                                <w:pStyle w:val="Sinespaciado"/>
                              </w:pPr>
                              <w:r>
                                <w:t xml:space="preserve">Figura 1. </w:t>
                              </w:r>
                              <w:r w:rsidR="00082841">
                                <w:t xml:space="preserve">Sismómetro de Zhang </w:t>
                              </w:r>
                              <w:proofErr w:type="spellStart"/>
                              <w:r w:rsidR="00082841">
                                <w:t>Heng</w:t>
                              </w:r>
                              <w:proofErr w:type="spellEnd"/>
                              <w:r w:rsidR="00082841">
                                <w:t xml:space="preserve"> junto con un diagrama de su mecanismo interno [1]</w:t>
                              </w:r>
                              <w:r>
                                <w:t>.</w:t>
                              </w:r>
                            </w:p>
                            <w:p w14:paraId="5CDC0348" w14:textId="77777777" w:rsidR="00716C92" w:rsidRDefault="00716C92" w:rsidP="00716C92">
                              <w:pPr>
                                <w:pStyle w:val="Sinespaciado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51" name="Imagen 2475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000" y="1"/>
                            <a:ext cx="1393005" cy="1174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52" name="Imagen 2475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96500" y="0"/>
                            <a:ext cx="1606144" cy="11124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54" name="Cuadro de texto 69"/>
                        <wps:cNvSpPr txBox="1"/>
                        <wps:spPr>
                          <a:xfrm>
                            <a:off x="2338103" y="541819"/>
                            <a:ext cx="396000" cy="126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F0CFB1E" w14:textId="72D44EB1" w:rsidR="00082841" w:rsidRDefault="00082841" w:rsidP="00082841">
                              <w:pPr>
                                <w:pStyle w:val="Sinespaciado"/>
                              </w:pPr>
                              <w:r>
                                <w:t>Péndulo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55" name="Conector recto de flecha 24755"/>
                        <wps:cNvCnPr/>
                        <wps:spPr>
                          <a:xfrm flipH="1">
                            <a:off x="2299775" y="669290"/>
                            <a:ext cx="219075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6B27DAD" id="Lienzo 24750" o:spid="_x0000_s1026" editas="canvas" style="position:absolute;left:0;text-align:left;margin-left:280.75pt;margin-top:3.65pt;width:244.3pt;height:115.8pt;z-index:251782144;mso-width-relative:margin;mso-height-relative:margin" coordsize="31026,14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1026;height:1470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2" o:spid="_x0000_s1028" type="#_x0000_t202" style="position:absolute;left:360;top:11831;width:30666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" filled="f" stroked="f" strokeweight=".5pt">
                  <v:textbox inset="0,0,0,0">
                    <w:txbxContent>
                      <w:p w14:paraId="42589F17" w14:textId="5A4C845C" w:rsidR="00716C92" w:rsidRDefault="00716C92" w:rsidP="00716C92">
                        <w:pPr>
                          <w:pStyle w:val="Sinespaciado"/>
                        </w:pPr>
                        <w:r>
                          <w:t xml:space="preserve">Figura 1. </w:t>
                        </w:r>
                        <w:r w:rsidR="00082841">
                          <w:t xml:space="preserve">Sismómetro de Zhang </w:t>
                        </w:r>
                        <w:proofErr w:type="spellStart"/>
                        <w:r w:rsidR="00082841">
                          <w:t>Heng</w:t>
                        </w:r>
                        <w:proofErr w:type="spellEnd"/>
                        <w:r w:rsidR="00082841">
                          <w:t xml:space="preserve"> junto con un diagrama de su mecanismo interno [1]</w:t>
                        </w:r>
                        <w:r>
                          <w:t>.</w:t>
                        </w:r>
                      </w:p>
                      <w:p w14:paraId="5CDC0348" w14:textId="77777777" w:rsidR="00716C92" w:rsidRDefault="00716C92" w:rsidP="00716C92">
                        <w:pPr>
                          <w:pStyle w:val="Sinespaciado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Imagen 24751" o:spid="_x0000_s1029" type="#_x0000_t75" style="position:absolute;left:360;width:13930;height:11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">
                  <v:imagedata r:id="rId12" o:title=""/>
                </v:shape>
                <v:shape id="Imagen 24752" o:spid="_x0000_s1030" type="#_x0000_t75" style="position:absolute;left:14965;width:16061;height:1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">
                  <v:imagedata r:id="rId13" o:title=""/>
                </v:shape>
                <v:shape id="Cuadro de texto 69" o:spid="_x0000_s1031" type="#_x0000_t202" style="position:absolute;left:23381;top:5418;width:396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" filled="f" stroked="f" strokeweight=".5pt">
                  <v:textbox inset="0,0,0,0">
                    <w:txbxContent>
                      <w:p w14:paraId="1F0CFB1E" w14:textId="72D44EB1" w:rsidR="00082841" w:rsidRDefault="00082841" w:rsidP="00082841">
                        <w:pPr>
                          <w:pStyle w:val="Sinespaciado"/>
                        </w:pPr>
                        <w:r>
                          <w:t>Péndulo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4755" o:spid="_x0000_s1032" type="#_x0000_t32" style="position:absolute;left:22997;top:6692;width:2191;height:1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" strokecolor="#f07f09 [3204]" strokeweight=".27778mm">
                  <v:stroke endarrow="block"/>
                </v:shape>
                <w10:wrap type="square"/>
              </v:group>
            </w:pict>
          </mc:Fallback>
        </mc:AlternateContent>
      </w:r>
      <w:r w:rsidR="00B15D1F">
        <w:rPr>
          <w:lang w:val="es-MX"/>
        </w:rPr>
        <w:t>E</w:t>
      </w:r>
      <w:r w:rsidR="00B15D1F" w:rsidRPr="00336250">
        <w:rPr>
          <w:lang w:val="es-MX"/>
        </w:rPr>
        <w:t xml:space="preserve">l </w:t>
      </w:r>
      <w:r w:rsidR="00525D9C">
        <w:rPr>
          <w:lang w:val="es-MX"/>
        </w:rPr>
        <w:t xml:space="preserve">péndulo ha sido uno de los instrumentos más observados, estudiados y aplicados de la historia. </w:t>
      </w:r>
      <w:r w:rsidR="00716C92" w:rsidRPr="00716C92">
        <w:rPr>
          <w:lang w:val="es-MX"/>
        </w:rPr>
        <w:t xml:space="preserve">Una de las primeras </w:t>
      </w:r>
      <w:r w:rsidR="00716C92">
        <w:rPr>
          <w:lang w:val="es-MX"/>
        </w:rPr>
        <w:t>referencias</w:t>
      </w:r>
      <w:r w:rsidR="00716C92" w:rsidRPr="00716C92">
        <w:rPr>
          <w:lang w:val="es-MX"/>
        </w:rPr>
        <w:t xml:space="preserve"> registradas de un péndulo </w:t>
      </w:r>
      <w:r w:rsidR="00716C92">
        <w:rPr>
          <w:lang w:val="es-MX"/>
        </w:rPr>
        <w:t xml:space="preserve">viene de </w:t>
      </w:r>
      <w:r w:rsidR="00716C92" w:rsidRPr="00716C92">
        <w:rPr>
          <w:lang w:val="es-MX"/>
        </w:rPr>
        <w:t>la antigua China</w:t>
      </w:r>
      <w:r w:rsidR="00716C92">
        <w:rPr>
          <w:lang w:val="es-MX"/>
        </w:rPr>
        <w:t xml:space="preserve"> alrededor del año 130 ac</w:t>
      </w:r>
      <w:r w:rsidR="00716C92" w:rsidRPr="00716C92">
        <w:rPr>
          <w:lang w:val="es-MX"/>
        </w:rPr>
        <w:t xml:space="preserve">, </w:t>
      </w:r>
      <w:r w:rsidR="00716C92">
        <w:rPr>
          <w:lang w:val="es-MX"/>
        </w:rPr>
        <w:t>cuando</w:t>
      </w:r>
      <w:r w:rsidR="00716C92" w:rsidRPr="00716C92">
        <w:rPr>
          <w:lang w:val="es-MX"/>
        </w:rPr>
        <w:t xml:space="preserve"> el científico Zhang </w:t>
      </w:r>
      <w:proofErr w:type="spellStart"/>
      <w:r w:rsidR="00716C92" w:rsidRPr="00716C92">
        <w:rPr>
          <w:lang w:val="es-MX"/>
        </w:rPr>
        <w:t>Heng</w:t>
      </w:r>
      <w:proofErr w:type="spellEnd"/>
      <w:r w:rsidR="00716C92" w:rsidRPr="00716C92">
        <w:rPr>
          <w:lang w:val="es-MX"/>
        </w:rPr>
        <w:t xml:space="preserve">, matemático y astrónomo durante la dinastía Han, diseño un sismómetro basado en un péndulo invertido </w:t>
      </w:r>
      <w:r w:rsidR="00716C92" w:rsidRPr="00716C92">
        <w:rPr>
          <w:rStyle w:val="ReferenciaCar"/>
          <w:lang w:val="es-MX"/>
        </w:rPr>
        <w:t>[1]</w:t>
      </w:r>
      <w:r w:rsidR="00716C92" w:rsidRPr="00716C92">
        <w:rPr>
          <w:lang w:val="es-MX"/>
        </w:rPr>
        <w:t xml:space="preserve"> (Figura 1). El péndulo, al oscilar debido al movimiento provocado por un sismo, golpeaba unas palancas posicionadas de </w:t>
      </w:r>
      <w:r w:rsidR="00716C92">
        <w:rPr>
          <w:lang w:val="es-MX"/>
        </w:rPr>
        <w:t xml:space="preserve">tal </w:t>
      </w:r>
      <w:r w:rsidR="00716C92" w:rsidRPr="00716C92">
        <w:rPr>
          <w:lang w:val="es-MX"/>
        </w:rPr>
        <w:t>forma que soltaban una</w:t>
      </w:r>
      <w:r w:rsidR="00716C92">
        <w:rPr>
          <w:lang w:val="es-MX"/>
        </w:rPr>
        <w:t>s</w:t>
      </w:r>
      <w:r w:rsidR="00716C92" w:rsidRPr="00716C92">
        <w:rPr>
          <w:lang w:val="es-MX"/>
        </w:rPr>
        <w:t xml:space="preserve"> </w:t>
      </w:r>
      <w:r w:rsidR="00716C92">
        <w:rPr>
          <w:lang w:val="es-MX"/>
        </w:rPr>
        <w:t xml:space="preserve">esferas </w:t>
      </w:r>
      <w:r w:rsidR="00716C92" w:rsidRPr="00716C92">
        <w:rPr>
          <w:lang w:val="es-MX"/>
        </w:rPr>
        <w:t>de metal que caía</w:t>
      </w:r>
      <w:r w:rsidR="00716C92">
        <w:rPr>
          <w:lang w:val="es-MX"/>
        </w:rPr>
        <w:t>n</w:t>
      </w:r>
      <w:r w:rsidR="00716C92" w:rsidRPr="00716C92">
        <w:rPr>
          <w:lang w:val="es-MX"/>
        </w:rPr>
        <w:t xml:space="preserve"> en unas urnas, indicando la dirección de la que provenía el sismo.</w:t>
      </w:r>
    </w:p>
    <w:p w14:paraId="7B2E3998" w14:textId="5572C0F0" w:rsidR="00716C92" w:rsidRPr="00716C92" w:rsidRDefault="00716C92" w:rsidP="00716C92">
      <w:pPr>
        <w:rPr>
          <w:lang w:val="es-MX"/>
        </w:rPr>
      </w:pPr>
      <w:r w:rsidRPr="00716C92">
        <w:rPr>
          <w:lang w:val="es-MX"/>
        </w:rPr>
        <w:t xml:space="preserve">Posteriormente fue hasta el renacimiento hasta cuando volvieron a </w:t>
      </w:r>
      <w:r w:rsidR="00082841">
        <w:rPr>
          <w:lang w:val="es-MX"/>
        </w:rPr>
        <w:t xml:space="preserve">registrar </w:t>
      </w:r>
      <w:r w:rsidRPr="00716C92">
        <w:rPr>
          <w:lang w:val="es-MX"/>
        </w:rPr>
        <w:t xml:space="preserve">estudios y aplicaciones relevantes del péndulo. Alrededor de los 1602 el científico italiano Galileo Galilei fue el primero en estudiar las propiedades de los péndulos. Históricamente se </w:t>
      </w:r>
      <w:r w:rsidR="00082841">
        <w:rPr>
          <w:lang w:val="es-MX"/>
        </w:rPr>
        <w:t>menciona</w:t>
      </w:r>
      <w:r w:rsidRPr="00716C92">
        <w:rPr>
          <w:lang w:val="es-MX"/>
        </w:rPr>
        <w:t xml:space="preserve"> que su motivación surgió en 1581, cuando, en un servicio religioso en Pisa, uno de los candelabros de la iglesia se balanceaba suavemente hacia adelante y hacia atrás debido a una ráfaga de viento </w:t>
      </w:r>
      <w:r w:rsidRPr="00082841">
        <w:rPr>
          <w:rStyle w:val="ReferenciaCar"/>
          <w:lang w:val="es-MX"/>
        </w:rPr>
        <w:t>[</w:t>
      </w:r>
      <w:r w:rsidR="00082841" w:rsidRPr="00082841">
        <w:rPr>
          <w:rStyle w:val="ReferenciaCar"/>
        </w:rPr>
        <w:t>2</w:t>
      </w:r>
      <w:r w:rsidRPr="00082841">
        <w:rPr>
          <w:rStyle w:val="ReferenciaCar"/>
          <w:lang w:val="es-MX"/>
        </w:rPr>
        <w:t>]</w:t>
      </w:r>
      <w:r w:rsidRPr="00716C92">
        <w:rPr>
          <w:lang w:val="es-MX"/>
        </w:rPr>
        <w:t>. Galileo decidió medir el tiempo que tomaba cada oscilación, utilizando como referencia su propio pulso cardiaco</w:t>
      </w:r>
      <w:r w:rsidR="003417BE">
        <w:rPr>
          <w:lang w:val="es-MX"/>
        </w:rPr>
        <w:t>, y</w:t>
      </w:r>
      <w:r w:rsidRPr="00716C92">
        <w:rPr>
          <w:lang w:val="es-MX"/>
        </w:rPr>
        <w:t xml:space="preserve"> </w:t>
      </w:r>
      <w:r w:rsidR="003417BE">
        <w:rPr>
          <w:lang w:val="es-MX"/>
        </w:rPr>
        <w:t>l</w:t>
      </w:r>
      <w:r w:rsidRPr="00716C92">
        <w:rPr>
          <w:lang w:val="es-MX"/>
        </w:rPr>
        <w:t xml:space="preserve">o que encontró fue que el número de latidos entre las oscilaciones de la lámpara era aproximadamente el mismo, independientemente de si las oscilaciones eran amplias o estrechas. Este descubrimiento fue crucial para que los péndulos se pudieran utilizar como cronómetros. Posteriormente, encontró que el período era independiente de la masa del péndulo y proporcional a la raíz cuadrada de la longitud del péndulo. </w:t>
      </w:r>
    </w:p>
    <w:p w14:paraId="37646412" w14:textId="64AB2FC1" w:rsidR="00716C92" w:rsidRPr="00716C92" w:rsidRDefault="00716C92" w:rsidP="00716C92">
      <w:pPr>
        <w:rPr>
          <w:lang w:val="es-MX"/>
        </w:rPr>
      </w:pPr>
      <w:r w:rsidRPr="00716C92">
        <w:rPr>
          <w:lang w:val="es-MX"/>
        </w:rPr>
        <w:t xml:space="preserve">Aunque durante los 1600 se proyectaron distintos prototipos (incluido del propio Galileo), no fue hasta 1656, cuando el científico holandés Christiaan Huygens implemento el primer reloj de péndulo de precisión. </w:t>
      </w:r>
    </w:p>
    <w:p w14:paraId="215FD717" w14:textId="1B919629" w:rsidR="00716C92" w:rsidRPr="00716C92" w:rsidRDefault="00EB6EDC" w:rsidP="00716C92">
      <w:pPr>
        <w:rPr>
          <w:lang w:val="es-MX"/>
        </w:rPr>
      </w:pPr>
      <w:r w:rsidRPr="00DC48E7">
        <w:rPr>
          <w:noProof/>
          <w:lang w:val="es-MX" w:eastAsia="es-MX"/>
        </w:rPr>
        <w:lastRenderedPageBreak/>
        <mc:AlternateContent>
          <mc:Choice Requires="wpc">
            <w:drawing>
              <wp:anchor distT="0" distB="0" distL="114300" distR="114300" simplePos="0" relativeHeight="251784192" behindDoc="0" locked="0" layoutInCell="1" allowOverlap="1" wp14:anchorId="0BDDE915" wp14:editId="63CBF290">
                <wp:simplePos x="0" y="0"/>
                <wp:positionH relativeFrom="column">
                  <wp:posOffset>5255895</wp:posOffset>
                </wp:positionH>
                <wp:positionV relativeFrom="paragraph">
                  <wp:posOffset>66454</wp:posOffset>
                </wp:positionV>
                <wp:extent cx="1423035" cy="2969895"/>
                <wp:effectExtent l="0" t="0" r="5715" b="1905"/>
                <wp:wrapSquare wrapText="bothSides"/>
                <wp:docPr id="571" name="Lienzo 5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7" name="Imagen 577" descr="undefin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5" b="3402"/>
                          <a:stretch/>
                        </pic:blipFill>
                        <pic:spPr bwMode="auto">
                          <a:xfrm>
                            <a:off x="153763" y="0"/>
                            <a:ext cx="1022350" cy="2306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6" name="Cuadro de texto 32"/>
                        <wps:cNvSpPr txBox="1"/>
                        <wps:spPr>
                          <a:xfrm>
                            <a:off x="0" y="2322360"/>
                            <a:ext cx="1387475" cy="612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6817CE0" w14:textId="7AD6670F" w:rsidR="003417BE" w:rsidRDefault="003417BE" w:rsidP="003417BE">
                              <w:pPr>
                                <w:pStyle w:val="Sinespaciado"/>
                              </w:pPr>
                              <w:r>
                                <w:t xml:space="preserve">Figura 2. Gravímetro basado en un péndulo de </w:t>
                              </w:r>
                              <w:proofErr w:type="spellStart"/>
                              <w:r w:rsidR="003D43BC">
                                <w:t>Kater</w:t>
                              </w:r>
                              <w:proofErr w:type="spellEnd"/>
                              <w:r>
                                <w:t>.</w:t>
                              </w:r>
                              <w:r w:rsidR="003D43BC">
                                <w:t xml:space="preserve"> [Escuela de Ingeniería Civil, Canales y Puertos, Universidad Politécnica de Madrid]</w:t>
                              </w:r>
                              <w:r w:rsidR="00EB6EDC">
                                <w:t>.</w:t>
                              </w:r>
                            </w:p>
                            <w:p w14:paraId="10A09B2F" w14:textId="77777777" w:rsidR="003417BE" w:rsidRDefault="003417BE" w:rsidP="003417BE">
                              <w:pPr>
                                <w:pStyle w:val="Sinespaciado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Cuadro de texto 69"/>
                        <wps:cNvSpPr txBox="1"/>
                        <wps:spPr>
                          <a:xfrm>
                            <a:off x="876300" y="805016"/>
                            <a:ext cx="396000" cy="126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C6E0C93" w14:textId="77777777" w:rsidR="003417BE" w:rsidRDefault="003417BE" w:rsidP="003417BE">
                              <w:pPr>
                                <w:pStyle w:val="Sinespaciado"/>
                              </w:pPr>
                              <w:r>
                                <w:t>Péndulo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Conector recto de flecha 570"/>
                        <wps:cNvCnPr/>
                        <wps:spPr>
                          <a:xfrm flipH="1">
                            <a:off x="676630" y="919316"/>
                            <a:ext cx="345720" cy="45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BDDE915" id="Lienzo 571" o:spid="_x0000_s1033" editas="canvas" style="position:absolute;left:0;text-align:left;margin-left:413.85pt;margin-top:5.25pt;width:112.05pt;height:233.85pt;z-index:251784192;mso-width-relative:margin;mso-height-relative:margin" coordsize="14230,296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">
                <v:shape id="_x0000_s1034" type="#_x0000_t75" style="position:absolute;width:14230;height:29698;visibility:visible;mso-wrap-style:square">
                  <v:fill o:detectmouseclick="t"/>
                  <v:path o:connecttype="none"/>
                </v:shape>
                <v:shape id="Imagen 577" o:spid="_x0000_s1035" type="#_x0000_t75" alt="undefined" style="position:absolute;left:1537;width:10224;height:2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">
                  <v:imagedata r:id="rId15" o:title="undefined" croptop="4427f" cropbottom="2230f"/>
                </v:shape>
                <v:shape id="Cuadro de texto 32" o:spid="_x0000_s1036" type="#_x0000_t202" style="position:absolute;top:23223;width:13874;height:6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" filled="f" stroked="f" strokeweight=".5pt">
                  <v:textbox inset="0,0,0,0">
                    <w:txbxContent>
                      <w:p w14:paraId="66817CE0" w14:textId="7AD6670F" w:rsidR="003417BE" w:rsidRDefault="003417BE" w:rsidP="003417BE">
                        <w:pPr>
                          <w:pStyle w:val="Sinespaciado"/>
                        </w:pPr>
                        <w:r>
                          <w:t xml:space="preserve">Figura 2. Gravímetro basado en un péndulo de </w:t>
                        </w:r>
                        <w:proofErr w:type="spellStart"/>
                        <w:r w:rsidR="003D43BC">
                          <w:t>Kater</w:t>
                        </w:r>
                        <w:proofErr w:type="spellEnd"/>
                        <w:r>
                          <w:t>.</w:t>
                        </w:r>
                        <w:r w:rsidR="003D43BC">
                          <w:t xml:space="preserve"> [Escuela de Ingeniería Civil, Canales y Puertos, Universidad Politécnica de Madrid]</w:t>
                        </w:r>
                        <w:r w:rsidR="00EB6EDC">
                          <w:t>.</w:t>
                        </w:r>
                      </w:p>
                      <w:p w14:paraId="10A09B2F" w14:textId="77777777" w:rsidR="003417BE" w:rsidRDefault="003417BE" w:rsidP="003417BE">
                        <w:pPr>
                          <w:pStyle w:val="Sinespaciado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Cuadro de texto 69" o:spid="_x0000_s1037" type="#_x0000_t202" style="position:absolute;left:8763;top:8050;width:396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" filled="f" stroked="f" strokeweight=".5pt">
                  <v:textbox inset="0,0,0,0">
                    <w:txbxContent>
                      <w:p w14:paraId="7C6E0C93" w14:textId="77777777" w:rsidR="003417BE" w:rsidRDefault="003417BE" w:rsidP="003417BE">
                        <w:pPr>
                          <w:pStyle w:val="Sinespaciado"/>
                        </w:pPr>
                        <w:r>
                          <w:t>Péndulo</w:t>
                        </w:r>
                      </w:p>
                    </w:txbxContent>
                  </v:textbox>
                </v:shape>
                <v:shape id="Conector recto de flecha 570" o:spid="_x0000_s1038" type="#_x0000_t32" style="position:absolute;left:6766;top:9193;width:3457;height:45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" strokecolor="yellow" strokeweight=".27778mm">
                  <v:stroke endarrow="block"/>
                </v:shape>
                <w10:wrap type="square"/>
              </v:group>
            </w:pict>
          </mc:Fallback>
        </mc:AlternateContent>
      </w:r>
      <w:r w:rsidR="00716C92" w:rsidRPr="00716C92">
        <w:rPr>
          <w:lang w:val="es-MX"/>
        </w:rPr>
        <w:t>Posteriormente, conforme el estudio del péndulo se fue refinando, se introdujeron nuevas aplicaciones como</w:t>
      </w:r>
      <w:r w:rsidR="00EE5535">
        <w:rPr>
          <w:lang w:val="es-MX"/>
        </w:rPr>
        <w:t>, por ejemplo,</w:t>
      </w:r>
      <w:r w:rsidR="00716C92" w:rsidRPr="00716C92">
        <w:rPr>
          <w:lang w:val="es-MX"/>
        </w:rPr>
        <w:t xml:space="preserve"> su uso para medir la </w:t>
      </w:r>
      <w:r w:rsidR="00EE5535">
        <w:rPr>
          <w:lang w:val="es-MX"/>
        </w:rPr>
        <w:t>aceleración</w:t>
      </w:r>
      <w:r w:rsidR="00716C92" w:rsidRPr="00716C92">
        <w:rPr>
          <w:lang w:val="es-MX"/>
        </w:rPr>
        <w:t xml:space="preserve"> de </w:t>
      </w:r>
      <w:r w:rsidR="00EE5535">
        <w:rPr>
          <w:lang w:val="es-MX"/>
        </w:rPr>
        <w:t xml:space="preserve">la </w:t>
      </w:r>
      <w:r w:rsidR="00716C92" w:rsidRPr="00716C92">
        <w:rPr>
          <w:lang w:val="es-MX"/>
        </w:rPr>
        <w:t>gravedad, dando lugar a los instrumentos de medición llamados gravímetros</w:t>
      </w:r>
      <w:r w:rsidR="003417BE">
        <w:rPr>
          <w:lang w:val="es-MX"/>
        </w:rPr>
        <w:t xml:space="preserve"> (Figura 2)</w:t>
      </w:r>
      <w:r w:rsidR="00716C92" w:rsidRPr="00716C92">
        <w:rPr>
          <w:lang w:val="es-MX"/>
        </w:rPr>
        <w:t xml:space="preserve">. </w:t>
      </w:r>
      <w:r w:rsidR="00DC58EF">
        <w:rPr>
          <w:lang w:val="es-MX"/>
        </w:rPr>
        <w:t xml:space="preserve">Los cuales son </w:t>
      </w:r>
      <w:r w:rsidR="007E4C66">
        <w:rPr>
          <w:lang w:val="es-MX"/>
        </w:rPr>
        <w:t>importantes para</w:t>
      </w:r>
      <w:r w:rsidR="00DC58EF">
        <w:rPr>
          <w:lang w:val="es-MX"/>
        </w:rPr>
        <w:t xml:space="preserve"> detectar fluctuaciones en el campo gravitacional debido a cambios en la composición en el suelo de la región donde se hace la medición, lo cual se utiliza en la búsqueda de minerales</w:t>
      </w:r>
      <w:r w:rsidR="007E4C66">
        <w:rPr>
          <w:lang w:val="es-MX"/>
        </w:rPr>
        <w:t>,</w:t>
      </w:r>
      <w:r w:rsidR="00DC58EF">
        <w:rPr>
          <w:lang w:val="es-MX"/>
        </w:rPr>
        <w:t xml:space="preserve"> petróleo</w:t>
      </w:r>
      <w:r w:rsidR="007E4C66">
        <w:rPr>
          <w:lang w:val="es-MX"/>
        </w:rPr>
        <w:t xml:space="preserve"> e incluso en el estudio de movimiento de placas tectónicas</w:t>
      </w:r>
      <w:r w:rsidR="00DC58EF">
        <w:rPr>
          <w:lang w:val="es-MX"/>
        </w:rPr>
        <w:t>.</w:t>
      </w:r>
    </w:p>
    <w:p w14:paraId="74CB4AF2" w14:textId="7A1E1292" w:rsidR="00716C92" w:rsidRPr="00716C92" w:rsidRDefault="00716C92" w:rsidP="00716C92">
      <w:pPr>
        <w:rPr>
          <w:lang w:val="es-MX"/>
        </w:rPr>
      </w:pPr>
      <w:r w:rsidRPr="00716C92">
        <w:rPr>
          <w:lang w:val="es-MX"/>
        </w:rPr>
        <w:t xml:space="preserve">Durante esas épocas, las aplicaciones principales de un péndulo fueron principalmente en estas dos formas (cronómetros y gravímetros). Sin embargo, han jugado un papel importante en otros estudios. Uno a destacar es el realizado por Jean Foucault en 1851, quien demostró que el plano de oscilación de un péndulo tiende a permanecer constante independientemente del movimiento del pivote, lo cual fue utilizado para demostrar la rotación de la Tierra (más tarde llamado péndulo de Foucault), y lo cual puede ser calificado como un giroscopio rudimentario. </w:t>
      </w:r>
    </w:p>
    <w:p w14:paraId="372B6E53" w14:textId="17441E76" w:rsidR="00716C92" w:rsidRDefault="00716C92" w:rsidP="003D43BC">
      <w:pPr>
        <w:rPr>
          <w:lang w:val="es-MX"/>
        </w:rPr>
      </w:pPr>
      <w:r w:rsidRPr="00716C92">
        <w:rPr>
          <w:lang w:val="es-MX"/>
        </w:rPr>
        <w:t>Actualmente l</w:t>
      </w:r>
      <w:r w:rsidR="00DC58EF">
        <w:rPr>
          <w:lang w:val="es-MX"/>
        </w:rPr>
        <w:t>os</w:t>
      </w:r>
      <w:r w:rsidRPr="00716C92">
        <w:rPr>
          <w:lang w:val="es-MX"/>
        </w:rPr>
        <w:t xml:space="preserve"> principal</w:t>
      </w:r>
      <w:r w:rsidR="00DC58EF">
        <w:rPr>
          <w:lang w:val="es-MX"/>
        </w:rPr>
        <w:t>es</w:t>
      </w:r>
      <w:r w:rsidRPr="00716C92">
        <w:rPr>
          <w:lang w:val="es-MX"/>
        </w:rPr>
        <w:t xml:space="preserve"> uso</w:t>
      </w:r>
      <w:r w:rsidR="00DC58EF">
        <w:rPr>
          <w:lang w:val="es-MX"/>
        </w:rPr>
        <w:t>s</w:t>
      </w:r>
      <w:r w:rsidRPr="00716C92">
        <w:rPr>
          <w:lang w:val="es-MX"/>
        </w:rPr>
        <w:t xml:space="preserve"> de los péndulos sigue</w:t>
      </w:r>
      <w:r w:rsidR="00DC58EF">
        <w:rPr>
          <w:lang w:val="es-MX"/>
        </w:rPr>
        <w:t>n</w:t>
      </w:r>
      <w:r w:rsidRPr="00716C92">
        <w:rPr>
          <w:lang w:val="es-MX"/>
        </w:rPr>
        <w:t xml:space="preserve"> siendo en relojes</w:t>
      </w:r>
      <w:r w:rsidR="00DC58EF">
        <w:rPr>
          <w:lang w:val="es-MX"/>
        </w:rPr>
        <w:t xml:space="preserve"> y gravimetría, aunque esta aplicación</w:t>
      </w:r>
      <w:r w:rsidR="00DC58EF" w:rsidRPr="00716C92">
        <w:rPr>
          <w:lang w:val="es-MX"/>
        </w:rPr>
        <w:t xml:space="preserve"> est</w:t>
      </w:r>
      <w:r w:rsidR="00DC58EF">
        <w:rPr>
          <w:lang w:val="es-MX"/>
        </w:rPr>
        <w:t xml:space="preserve">as aplicaciones han sido reemplazadas por métodos electrónicos más precisos. </w:t>
      </w:r>
    </w:p>
    <w:p w14:paraId="1CB85AA0" w14:textId="541A1D87" w:rsidR="00255443" w:rsidRDefault="006C1833" w:rsidP="00690B76">
      <w:pPr>
        <w:pStyle w:val="Subtitulo"/>
      </w:pPr>
      <w:bookmarkStart w:id="9" w:name="_Toc80287239"/>
      <w:bookmarkStart w:id="10" w:name="_Toc149592029"/>
      <w:r>
        <w:rPr>
          <w:caps w:val="0"/>
        </w:rPr>
        <w:t>EL PÉNDULO SIMPLE</w:t>
      </w:r>
      <w:r w:rsidR="004F5278" w:rsidRPr="00690B76">
        <w:t>.</w:t>
      </w:r>
      <w:bookmarkEnd w:id="9"/>
      <w:bookmarkEnd w:id="10"/>
    </w:p>
    <w:p w14:paraId="1E842385" w14:textId="08EBABAC" w:rsidR="00746667" w:rsidRDefault="003F2BDD" w:rsidP="00A9762B">
      <w:pPr>
        <w:rPr>
          <w:lang w:val="es-MX"/>
        </w:rPr>
      </w:pPr>
      <w:r w:rsidRPr="00DC48E7">
        <w:rPr>
          <w:noProof/>
          <w:lang w:val="es-MX" w:eastAsia="es-MX"/>
        </w:rPr>
        <mc:AlternateContent>
          <mc:Choice Requires="wpc">
            <w:drawing>
              <wp:anchor distT="0" distB="0" distL="114300" distR="114300" simplePos="0" relativeHeight="251757568" behindDoc="0" locked="0" layoutInCell="1" allowOverlap="1" wp14:anchorId="1D36E487" wp14:editId="60E61D61">
                <wp:simplePos x="0" y="0"/>
                <wp:positionH relativeFrom="column">
                  <wp:posOffset>3469640</wp:posOffset>
                </wp:positionH>
                <wp:positionV relativeFrom="paragraph">
                  <wp:posOffset>118110</wp:posOffset>
                </wp:positionV>
                <wp:extent cx="3176905" cy="2647950"/>
                <wp:effectExtent l="0" t="0" r="4445" b="0"/>
                <wp:wrapSquare wrapText="bothSides"/>
                <wp:docPr id="102" name="Lienzo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7" name="Conector recto 147"/>
                        <wps:cNvCnPr/>
                        <wps:spPr>
                          <a:xfrm rot="16200000">
                            <a:off x="2139539" y="795315"/>
                            <a:ext cx="615315" cy="125222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tx1"/>
                            </a:solidFill>
                            <a:prstDash val="dash"/>
                            <a:miter lim="800000"/>
                            <a:headEnd type="none"/>
                            <a:tailEnd type="stealth" w="sm" len="sm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9" name="Imagen 60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91042" y="1073205"/>
                            <a:ext cx="1438781" cy="4694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Cuadro de texto 32"/>
                        <wps:cNvSpPr txBox="1"/>
                        <wps:spPr>
                          <a:xfrm>
                            <a:off x="35559" y="2279975"/>
                            <a:ext cx="3141346" cy="367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235F6C0" w14:textId="4EF170BC" w:rsidR="001C79A6" w:rsidRDefault="001C79A6" w:rsidP="00432AD4">
                              <w:pPr>
                                <w:pStyle w:val="Sinespaciado"/>
                              </w:pPr>
                              <w:r>
                                <w:t xml:space="preserve">Figura </w:t>
                              </w:r>
                              <w:r w:rsidR="00746667">
                                <w:t>3</w:t>
                              </w:r>
                              <w:r>
                                <w:t xml:space="preserve">. </w:t>
                              </w:r>
                              <w:r w:rsidR="00746667">
                                <w:t xml:space="preserve">a) </w:t>
                              </w:r>
                              <w:r>
                                <w:t xml:space="preserve">Montaje experimental de un péndulo. </w:t>
                              </w:r>
                              <w:r w:rsidRPr="002836F7">
                                <w:rPr>
                                  <w:i/>
                                </w:rPr>
                                <w:t>L</w:t>
                              </w:r>
                              <w:r>
                                <w:t xml:space="preserve"> es la longitud del péndulo, </w:t>
                              </w:r>
                              <w:r w:rsidRPr="002836F7">
                                <w:rPr>
                                  <w:i/>
                                </w:rPr>
                                <w:t>T</w:t>
                              </w:r>
                              <w:r>
                                <w:t xml:space="preserve"> su periodo de oscilación y CM el centro de masa.</w:t>
                              </w:r>
                              <w:r w:rsidR="00746667">
                                <w:t xml:space="preserve"> </w:t>
                              </w:r>
                              <w:r w:rsidR="00153273">
                                <w:t>b</w:t>
                              </w:r>
                              <w:r w:rsidR="00746667">
                                <w:t>) Diagrama de fuerzas actuando sobre la masa.</w:t>
                              </w:r>
                            </w:p>
                            <w:p w14:paraId="7B4812CA" w14:textId="77777777" w:rsidR="001C79A6" w:rsidRDefault="001C79A6" w:rsidP="00432AD4">
                              <w:pPr>
                                <w:pStyle w:val="Sinespaciado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Cuadro de texto 2"/>
                        <wps:cNvSpPr txBox="1"/>
                        <wps:spPr>
                          <a:xfrm>
                            <a:off x="1038355" y="1079104"/>
                            <a:ext cx="71755" cy="143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697CD48" w14:textId="77777777" w:rsidR="001C79A6" w:rsidRDefault="001C79A6" w:rsidP="00AE260E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sz w:val="18"/>
                                  <w:szCs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Conector recto de flecha 423"/>
                        <wps:cNvCnPr/>
                        <wps:spPr>
                          <a:xfrm>
                            <a:off x="1078116" y="1202864"/>
                            <a:ext cx="95284" cy="43737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stealth" w="sm" len="sm"/>
                          </a:ln>
                          <a:effectLst/>
                        </wps:spPr>
                        <wps:bodyPr/>
                      </wps:wsp>
                      <wps:wsp>
                        <wps:cNvPr id="424" name="Conector recto de flecha 424"/>
                        <wps:cNvCnPr/>
                        <wps:spPr>
                          <a:xfrm>
                            <a:off x="912604" y="389205"/>
                            <a:ext cx="146003" cy="68400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 type="stealth" w="sm" len="sm"/>
                            <a:tailEnd type="none" w="sm" len="sm"/>
                          </a:ln>
                          <a:effectLst/>
                        </wps:spPr>
                        <wps:bodyPr/>
                      </wps:wsp>
                      <wps:wsp>
                        <wps:cNvPr id="425" name="Cuadro de texto 69"/>
                        <wps:cNvSpPr txBox="1"/>
                        <wps:spPr>
                          <a:xfrm rot="16200000">
                            <a:off x="322766" y="402671"/>
                            <a:ext cx="242570" cy="134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1574F8E" w14:textId="77777777" w:rsidR="001C79A6" w:rsidRDefault="001C79A6" w:rsidP="00AE260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Nuez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Cuadro de texto 69"/>
                        <wps:cNvSpPr txBox="1"/>
                        <wps:spPr>
                          <a:xfrm rot="4749246">
                            <a:off x="1230017" y="1643296"/>
                            <a:ext cx="395605" cy="125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60D43D4" w14:textId="6A942813" w:rsidR="001C79A6" w:rsidRDefault="001C79A6" w:rsidP="00AE260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Plomada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" name="Grupo 31"/>
                        <wpg:cNvGrpSpPr/>
                        <wpg:grpSpPr>
                          <a:xfrm>
                            <a:off x="388140" y="35999"/>
                            <a:ext cx="390605" cy="2331826"/>
                            <a:chOff x="303636" y="990454"/>
                            <a:chExt cx="390605" cy="2331826"/>
                          </a:xfrm>
                        </wpg:grpSpPr>
                        <wps:wsp>
                          <wps:cNvPr id="503" name="Rectángulo 503"/>
                          <wps:cNvSpPr/>
                          <wps:spPr>
                            <a:xfrm>
                              <a:off x="303636" y="2877678"/>
                              <a:ext cx="285962" cy="444602"/>
                            </a:xfrm>
                            <a:prstGeom prst="rect">
                              <a:avLst/>
                            </a:prstGeom>
                            <a:solidFill>
                              <a:srgbClr val="E7E6E6">
                                <a:lumMod val="50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scene3d>
                              <a:camera prst="isometricOffAxis2Top"/>
                              <a:lightRig rig="threePt" dir="t"/>
                            </a:scene3d>
                            <a:sp3d extrusionH="50800">
                              <a:extrusionClr>
                                <a:srgbClr val="E7E6E6">
                                  <a:lumMod val="25000"/>
                                </a:srgbClr>
                              </a:extrusionClr>
                            </a:sp3d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Elipse 504"/>
                          <wps:cNvSpPr/>
                          <wps:spPr>
                            <a:xfrm>
                              <a:off x="434798" y="1170934"/>
                              <a:ext cx="35966" cy="35977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7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scene3d>
                              <a:camera prst="isometricOffAxis2Top"/>
                              <a:lightRig rig="threePt" dir="t"/>
                            </a:scene3d>
                            <a:sp3d extrusionH="2006600" prstMaterial="metal">
                              <a:extrusionClr>
                                <a:sysClr val="window" lastClr="FFFFFF">
                                  <a:lumMod val="75000"/>
                                </a:sysClr>
                              </a:extrusionClr>
                            </a:sp3d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5" name="Rectángulo 505"/>
                          <wps:cNvSpPr/>
                          <wps:spPr>
                            <a:xfrm>
                              <a:off x="303636" y="1178453"/>
                              <a:ext cx="107899" cy="10793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scene3d>
                              <a:camera prst="isometricOffAxis1Left">
                                <a:rot lat="1132717" lon="1631386" rev="21528911"/>
                              </a:camera>
                              <a:lightRig rig="threePt" dir="t"/>
                            </a:scene3d>
                            <a:sp3d extrusionH="254000" prstMaterial="metal">
                              <a:extrusionClr>
                                <a:sysClr val="window" lastClr="FFFFFF">
                                  <a:lumMod val="85000"/>
                                </a:sysClr>
                              </a:extrusionClr>
                            </a:sp3d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" name="Elipse 506"/>
                          <wps:cNvSpPr/>
                          <wps:spPr>
                            <a:xfrm>
                              <a:off x="421768" y="990454"/>
                              <a:ext cx="35527" cy="35537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7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scene3d>
                              <a:camera prst="isometricOffAxis2Top"/>
                              <a:lightRig rig="threePt" dir="t"/>
                            </a:scene3d>
                            <a:sp3d extrusionH="127000" prstMaterial="metal">
                              <a:extrusionClr>
                                <a:sysClr val="window" lastClr="FFFFFF">
                                  <a:lumMod val="75000"/>
                                </a:sysClr>
                              </a:extrusionClr>
                            </a:sp3d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" name="Elipse 456"/>
                          <wps:cNvSpPr/>
                          <wps:spPr>
                            <a:xfrm>
                              <a:off x="658681" y="1233777"/>
                              <a:ext cx="35560" cy="35560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7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scene3d>
                              <a:camera prst="isometricOffAxis2Right"/>
                              <a:lightRig rig="threePt" dir="t"/>
                            </a:scene3d>
                            <a:sp3d extrusionH="254000" prstMaterial="metal">
                              <a:extrusionClr>
                                <a:sysClr val="window" lastClr="FFFFFF">
                                  <a:lumMod val="75000"/>
                                </a:sysClr>
                              </a:extrusionClr>
                            </a:sp3d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5" name="Cuadro de texto 69"/>
                        <wps:cNvSpPr txBox="1"/>
                        <wps:spPr>
                          <a:xfrm rot="16200000">
                            <a:off x="270294" y="1807486"/>
                            <a:ext cx="342265" cy="171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E5335A7" w14:textId="77777777" w:rsidR="001C79A6" w:rsidRDefault="001C79A6" w:rsidP="00AE260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Soporte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Anillo 484"/>
                        <wps:cNvSpPr/>
                        <wps:spPr bwMode="auto">
                          <a:xfrm>
                            <a:off x="895001" y="254562"/>
                            <a:ext cx="144145" cy="144145"/>
                          </a:xfrm>
                          <a:prstGeom prst="donut">
                            <a:avLst>
                              <a:gd name="adj" fmla="val 39037"/>
                            </a:avLst>
                          </a:prstGeom>
                          <a:solidFill>
                            <a:sysClr val="windowText" lastClr="000000">
                              <a:lumMod val="75000"/>
                              <a:lumOff val="25000"/>
                            </a:sysClr>
                          </a:solidFill>
                          <a:ln w="28575">
                            <a:noFill/>
                            <a:round/>
                            <a:headEnd/>
                            <a:tailEnd/>
                          </a:ln>
                          <a:scene3d>
                            <a:camera prst="isometricOffAxis2Top"/>
                            <a:lightRig rig="threePt" dir="t"/>
                          </a:scene3d>
                          <a:sp3d extrusionH="25400"/>
                        </wps:spPr>
                        <wps:bodyPr rot="0" spcFirstLastPara="0" vert="horz" wrap="square" lIns="91440" tIns="0" rIns="9144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riángulo isósceles 485"/>
                        <wps:cNvSpPr/>
                        <wps:spPr>
                          <a:xfrm>
                            <a:off x="721908" y="254562"/>
                            <a:ext cx="216535" cy="7175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ysClr val="windowText" lastClr="000000">
                              <a:lumMod val="75000"/>
                              <a:lumOff val="2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scene3d>
                            <a:camera prst="isometricOffAxis2Left"/>
                            <a:lightRig rig="threePt" dir="t"/>
                          </a:scene3d>
                          <a:sp3d extrusionH="139700">
                            <a:extrusionClr>
                              <a:sysClr val="windowText" lastClr="000000">
                                <a:lumMod val="75000"/>
                                <a:lumOff val="25000"/>
                              </a:sysClr>
                            </a:extrusionClr>
                          </a:sp3d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Elipse 493"/>
                        <wps:cNvSpPr/>
                        <wps:spPr>
                          <a:xfrm>
                            <a:off x="683988" y="140897"/>
                            <a:ext cx="114300" cy="11366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>
                              <a:lumMod val="75000"/>
                              <a:lumOff val="25000"/>
                            </a:sysClr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  <a:scene3d>
                            <a:camera prst="isometricOffAxis2Left"/>
                            <a:lightRig rig="threePt" dir="t"/>
                          </a:scene3d>
                          <a:sp3d extrusionH="76200">
                            <a:extrusionClr>
                              <a:sysClr val="windowText" lastClr="000000">
                                <a:lumMod val="75000"/>
                                <a:lumOff val="25000"/>
                              </a:sysClr>
                            </a:extrusionClr>
                          </a:sp3d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Conector recto 494"/>
                        <wps:cNvCnPr/>
                        <wps:spPr>
                          <a:xfrm>
                            <a:off x="776988" y="118650"/>
                            <a:ext cx="194310" cy="19875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 lim="800000"/>
                            <a:headEnd type="none" w="sm" len="sm"/>
                            <a:tailEnd w="sm" len="lg"/>
                          </a:ln>
                          <a:effectLst/>
                        </wps:spPr>
                        <wps:bodyPr/>
                      </wps:wsp>
                      <wps:wsp>
                        <wps:cNvPr id="496" name="Elipse 496"/>
                        <wps:cNvSpPr/>
                        <wps:spPr>
                          <a:xfrm>
                            <a:off x="797669" y="1758128"/>
                            <a:ext cx="114935" cy="111125"/>
                          </a:xfrm>
                          <a:prstGeom prst="ellipse">
                            <a:avLst/>
                          </a:prstGeom>
                          <a:solidFill>
                            <a:srgbClr val="FFC000">
                              <a:lumMod val="75000"/>
                              <a:alpha val="5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scene3d>
                            <a:camera prst="isometricOffAxis2Top">
                              <a:rot lat="16687980" lon="2716441" rev="18554827"/>
                            </a:camera>
                            <a:lightRig rig="threePt" dir="t"/>
                          </a:scene3d>
                          <a:sp3d extrusionH="50800" prstMaterial="clear">
                            <a:bevelT w="101600" h="31750" prst="coolSlant"/>
                            <a:bevelB w="88900" h="381000" prst="angle"/>
                            <a:extrusionClr>
                              <a:srgbClr val="FFC000">
                                <a:lumMod val="40000"/>
                                <a:lumOff val="60000"/>
                              </a:srgbClr>
                            </a:extrusionClr>
                          </a:sp3d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Conector recto 497"/>
                        <wps:cNvCnPr/>
                        <wps:spPr>
                          <a:xfrm flipH="1">
                            <a:off x="854692" y="384537"/>
                            <a:ext cx="108000" cy="14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>
                                <a:lumMod val="65000"/>
                              </a:sysClr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98" name="Arco 498"/>
                        <wps:cNvSpPr/>
                        <wps:spPr>
                          <a:xfrm rot="8367379">
                            <a:off x="551097" y="1329356"/>
                            <a:ext cx="796986" cy="802800"/>
                          </a:xfrm>
                          <a:prstGeom prst="arc">
                            <a:avLst>
                              <a:gd name="adj1" fmla="val 14395038"/>
                              <a:gd name="adj2" fmla="val 19648824"/>
                            </a:avLst>
                          </a:prstGeom>
                          <a:noFill/>
                          <a:ln w="63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 type="stealth" w="sm" len="sm"/>
                            <a:tailEnd type="stealth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Cuadro de texto 67"/>
                        <wps:cNvSpPr txBox="1"/>
                        <wps:spPr>
                          <a:xfrm>
                            <a:off x="1189793" y="2064344"/>
                            <a:ext cx="139065" cy="1136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1A34CEF" w14:textId="77777777" w:rsidR="001C79A6" w:rsidRDefault="001C79A6" w:rsidP="00AE260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Cuadro de texto 69"/>
                        <wps:cNvSpPr txBox="1"/>
                        <wps:spPr>
                          <a:xfrm>
                            <a:off x="549942" y="348696"/>
                            <a:ext cx="412750" cy="142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721F0C9" w14:textId="69904748" w:rsidR="001C79A6" w:rsidRDefault="001C79A6" w:rsidP="00AE260E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Pivote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Cuadro de texto 69"/>
                        <wps:cNvSpPr txBox="1"/>
                        <wps:spPr>
                          <a:xfrm rot="16668922">
                            <a:off x="655545" y="839095"/>
                            <a:ext cx="395605" cy="125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44E95D9" w14:textId="5563CB94" w:rsidR="001C79A6" w:rsidRDefault="001C79A6" w:rsidP="00125B6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Alambre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Cuadro de texto 69"/>
                        <wps:cNvSpPr txBox="1"/>
                        <wps:spPr>
                          <a:xfrm>
                            <a:off x="946350" y="1567447"/>
                            <a:ext cx="205445" cy="125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D142F63" w14:textId="653D0D39" w:rsidR="001C79A6" w:rsidRDefault="001C79A6" w:rsidP="008A17A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Elipse 501"/>
                        <wps:cNvSpPr/>
                        <wps:spPr>
                          <a:xfrm>
                            <a:off x="1199522" y="1521470"/>
                            <a:ext cx="115200" cy="111600"/>
                          </a:xfrm>
                          <a:prstGeom prst="ellipse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scene3d>
                            <a:camera prst="isometricOffAxis2Top">
                              <a:rot lat="19937978" lon="3707692" rev="17839739"/>
                            </a:camera>
                            <a:lightRig rig="threePt" dir="t"/>
                          </a:scene3d>
                          <a:sp3d extrusionH="50800" prstMaterial="metal">
                            <a:bevelT w="101600" h="31750" prst="coolSlant"/>
                            <a:bevelB w="88900" h="381000" prst="angle"/>
                            <a:extrusionClr>
                              <a:srgbClr val="FFC000">
                                <a:lumMod val="60000"/>
                                <a:lumOff val="40000"/>
                              </a:srgbClr>
                            </a:extrusionClr>
                          </a:sp3d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Conector recto 509"/>
                        <wps:cNvCnPr/>
                        <wps:spPr>
                          <a:xfrm flipH="1">
                            <a:off x="1123727" y="1640236"/>
                            <a:ext cx="161925" cy="431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2" name="Conector recto 502"/>
                        <wps:cNvCnPr/>
                        <wps:spPr>
                          <a:xfrm>
                            <a:off x="981956" y="377750"/>
                            <a:ext cx="275879" cy="1206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79" name="Cuadro de texto 69"/>
                        <wps:cNvSpPr txBox="1"/>
                        <wps:spPr>
                          <a:xfrm>
                            <a:off x="206328" y="118650"/>
                            <a:ext cx="112125" cy="1686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98DF360" w14:textId="5013527F" w:rsidR="00746667" w:rsidRDefault="00746667" w:rsidP="00746667">
                              <w:pPr>
                                <w:pStyle w:val="Sinespaciado"/>
                              </w:pPr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Conector recto 603"/>
                        <wps:cNvCnPr/>
                        <wps:spPr>
                          <a:xfrm>
                            <a:off x="1934942" y="269849"/>
                            <a:ext cx="615526" cy="1251621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4" name="Rectángulo 604"/>
                        <wps:cNvSpPr/>
                        <wps:spPr bwMode="auto">
                          <a:xfrm>
                            <a:off x="1830727" y="223998"/>
                            <a:ext cx="219600" cy="720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tx1"/>
                              </a:gs>
                              <a:gs pos="32000">
                                <a:schemeClr val="tx1">
                                  <a:lumMod val="85000"/>
                                  <a:lumOff val="15000"/>
                                </a:schemeClr>
                              </a:gs>
                              <a:gs pos="58000">
                                <a:schemeClr val="tx1">
                                  <a:lumMod val="50000"/>
                                  <a:lumOff val="50000"/>
                                </a:schemeClr>
                              </a:gs>
                              <a:gs pos="87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</a:gsLst>
                            <a:lin ang="0" scaled="0"/>
                          </a:gradFill>
                          <a:ln w="28575">
                            <a:noFill/>
                            <a:round/>
                            <a:headEnd/>
                            <a:tailEnd/>
                          </a:ln>
                        </wps:spPr>
                        <wps:bodyPr rot="0" spcFirstLastPara="0" vertOverflow="overflow" horzOverflow="overflow" vert="horz" wrap="square" lIns="91440" tIns="0" rIns="9144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Elipse 602"/>
                        <wps:cNvSpPr/>
                        <wps:spPr>
                          <a:xfrm>
                            <a:off x="2404418" y="1284501"/>
                            <a:ext cx="115200" cy="111600"/>
                          </a:xfrm>
                          <a:prstGeom prst="ellipse">
                            <a:avLst/>
                          </a:prstGeom>
                          <a:solidFill>
                            <a:srgbClr val="FFC000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scene3d>
                            <a:camera prst="isometricOffAxis2Top">
                              <a:rot lat="19362762" lon="5744010" rev="17736000"/>
                            </a:camera>
                            <a:lightRig rig="threePt" dir="t"/>
                          </a:scene3d>
                          <a:sp3d extrusionH="50800" prstMaterial="metal">
                            <a:bevelT w="101600" h="31750" prst="coolSlant"/>
                            <a:bevelB w="88900" h="381000" prst="angle"/>
                            <a:extrusionClr>
                              <a:srgbClr val="FFC000">
                                <a:lumMod val="60000"/>
                                <a:lumOff val="40000"/>
                              </a:srgbClr>
                            </a:extrusionClr>
                          </a:sp3d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Conector recto 605"/>
                        <wps:cNvCnPr/>
                        <wps:spPr>
                          <a:xfrm flipH="1">
                            <a:off x="1934942" y="287346"/>
                            <a:ext cx="4717" cy="153719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6" name="Cuadro de texto 69"/>
                        <wps:cNvSpPr txBox="1"/>
                        <wps:spPr>
                          <a:xfrm>
                            <a:off x="1513331" y="195891"/>
                            <a:ext cx="412750" cy="142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6D1BB65" w14:textId="77777777" w:rsidR="007E4C66" w:rsidRDefault="007E4C66" w:rsidP="007E4C66">
                              <w:pPr>
                                <w:pStyle w:val="Sinespaciado"/>
                              </w:pPr>
                              <w:r>
                                <w:t>Pivote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Cuadro de texto 2"/>
                        <wps:cNvSpPr txBox="1"/>
                        <wps:spPr>
                          <a:xfrm>
                            <a:off x="2404820" y="697446"/>
                            <a:ext cx="71755" cy="143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4F0051B" w14:textId="77777777" w:rsidR="00153273" w:rsidRPr="00153273" w:rsidRDefault="00153273" w:rsidP="00153273">
                              <w:pPr>
                                <w:pStyle w:val="Sinespaciado"/>
                                <w:rPr>
                                  <w:i/>
                                  <w:iCs/>
                                </w:rPr>
                              </w:pPr>
                              <w:r w:rsidRPr="00153273">
                                <w:rPr>
                                  <w:i/>
                                  <w:iCs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Conector recto 611"/>
                        <wps:cNvCnPr/>
                        <wps:spPr>
                          <a:xfrm flipV="1">
                            <a:off x="1945102" y="179661"/>
                            <a:ext cx="220411" cy="10768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" name="Conector recto 612"/>
                        <wps:cNvCnPr/>
                        <wps:spPr>
                          <a:xfrm flipV="1">
                            <a:off x="2507638" y="1296035"/>
                            <a:ext cx="219600" cy="108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2" name="Conector recto de flecha 632"/>
                        <wps:cNvCnPr/>
                        <wps:spPr>
                          <a:xfrm>
                            <a:off x="2476173" y="827301"/>
                            <a:ext cx="227985" cy="46683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stealth" w="sm" len="sm"/>
                          </a:ln>
                          <a:effectLst/>
                        </wps:spPr>
                        <wps:bodyPr/>
                      </wps:wsp>
                      <wps:wsp>
                        <wps:cNvPr id="634" name="Conector recto de flecha 634"/>
                        <wps:cNvCnPr/>
                        <wps:spPr>
                          <a:xfrm>
                            <a:off x="2146077" y="188852"/>
                            <a:ext cx="258341" cy="508759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 type="stealth" w="sm" len="sm"/>
                            <a:tailEnd type="none" w="sm" len="sm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6" name="Imagen 6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26081" y="450215"/>
                            <a:ext cx="103641" cy="42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Cuadro de texto 637"/>
                        <wps:cNvSpPr txBox="1"/>
                        <wps:spPr>
                          <a:xfrm>
                            <a:off x="1931560" y="492891"/>
                            <a:ext cx="188355" cy="2064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F589587" w14:textId="64A007BB" w:rsidR="00153273" w:rsidRDefault="00153273" w:rsidP="00153273">
                              <w:pPr>
                                <w:pStyle w:val="Sinespaciado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Conector recto de flecha 638"/>
                        <wps:cNvCnPr/>
                        <wps:spPr>
                          <a:xfrm>
                            <a:off x="2496843" y="1396101"/>
                            <a:ext cx="0" cy="7200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6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9" name="Elipse 639"/>
                        <wps:cNvSpPr/>
                        <wps:spPr bwMode="auto">
                          <a:xfrm>
                            <a:off x="2476173" y="1376649"/>
                            <a:ext cx="36000" cy="36000"/>
                          </a:xfrm>
                          <a:prstGeom prst="ellipse">
                            <a:avLst/>
                          </a:prstGeom>
                          <a:solidFill>
                            <a:srgbClr val="2DFF8C"/>
                          </a:solidFill>
                          <a:ln w="28575">
                            <a:noFill/>
                            <a:round/>
                            <a:headEnd/>
                            <a:tailEnd/>
                          </a:ln>
                        </wps:spPr>
                        <wps:bodyPr rot="0" spcFirstLastPara="0" vertOverflow="overflow" horzOverflow="overflow" vert="horz" wrap="square" lIns="91440" tIns="0" rIns="9144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Cuadro de texto 2"/>
                        <wps:cNvSpPr txBox="1"/>
                        <wps:spPr>
                          <a:xfrm>
                            <a:off x="2165513" y="938096"/>
                            <a:ext cx="165568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817473E" w14:textId="40CC95AB" w:rsidR="00C532CD" w:rsidRDefault="009A6B6E" w:rsidP="00C532CD">
                              <w:pPr>
                                <w:pStyle w:val="Sinespaciado"/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Cuadro de texto 2"/>
                        <wps:cNvSpPr txBox="1"/>
                        <wps:spPr>
                          <a:xfrm>
                            <a:off x="2485305" y="1205205"/>
                            <a:ext cx="115337" cy="1686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82B6E7E" w14:textId="472347B1" w:rsidR="00C532CD" w:rsidRDefault="00C532CD" w:rsidP="00C532CD">
                              <w:pPr>
                                <w:pStyle w:val="Sinespaciado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Cuadro de texto 2"/>
                        <wps:cNvSpPr txBox="1"/>
                        <wps:spPr>
                          <a:xfrm>
                            <a:off x="2186390" y="1334444"/>
                            <a:ext cx="114935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3373796" w14:textId="45014679" w:rsidR="00C532CD" w:rsidRDefault="00C532CD" w:rsidP="00C532CD">
                              <w:pPr>
                                <w:pStyle w:val="Sinespaciad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n 1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69873" y="1261977"/>
                            <a:ext cx="237765" cy="134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n 1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85073" y="1392981"/>
                            <a:ext cx="280440" cy="10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Conector recto 140"/>
                        <wps:cNvCnPr/>
                        <wps:spPr>
                          <a:xfrm>
                            <a:off x="2237763" y="880007"/>
                            <a:ext cx="615600" cy="125280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tx1"/>
                            </a:solidFill>
                            <a:prstDash val="dash"/>
                            <a:miter lim="800000"/>
                            <a:tailEnd type="stealth" w="sm" len="sm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1" name="Imagen 14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502558" y="1597691"/>
                            <a:ext cx="103505" cy="4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Cuadro de texto 637"/>
                        <wps:cNvSpPr txBox="1"/>
                        <wps:spPr>
                          <a:xfrm>
                            <a:off x="2507638" y="1640236"/>
                            <a:ext cx="187960" cy="206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3DE629A" w14:textId="77777777" w:rsidR="00C532CD" w:rsidRDefault="00C532CD" w:rsidP="00C532CD">
                              <w:pPr>
                                <w:pStyle w:val="Sinespaciad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Cuadro de texto 2"/>
                        <wps:cNvSpPr txBox="1"/>
                        <wps:spPr>
                          <a:xfrm>
                            <a:off x="2345065" y="2098572"/>
                            <a:ext cx="334412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1AFE02B" w14:textId="1548D5ED" w:rsidR="00C532CD" w:rsidRDefault="00C532CD" w:rsidP="00C532CD">
                              <w:pPr>
                                <w:pStyle w:val="Sinespaciad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Conector recto de flecha 144"/>
                        <wps:cNvCnPr/>
                        <wps:spPr>
                          <a:xfrm flipH="1" flipV="1">
                            <a:off x="2211973" y="827301"/>
                            <a:ext cx="273332" cy="5493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6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Conector recto de flecha 145"/>
                        <wps:cNvCnPr/>
                        <wps:spPr>
                          <a:xfrm>
                            <a:off x="2502558" y="1412649"/>
                            <a:ext cx="267854" cy="5601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Conector recto de flecha 146"/>
                        <wps:cNvCnPr/>
                        <wps:spPr>
                          <a:xfrm flipH="1">
                            <a:off x="2205399" y="1405259"/>
                            <a:ext cx="270774" cy="13737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ector recto 148"/>
                        <wps:cNvCnPr/>
                        <wps:spPr>
                          <a:xfrm>
                            <a:off x="2205399" y="1536749"/>
                            <a:ext cx="306774" cy="596058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tx1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9" name="Conector recto 149"/>
                        <wps:cNvCnPr/>
                        <wps:spPr>
                          <a:xfrm flipV="1">
                            <a:off x="2496843" y="1972759"/>
                            <a:ext cx="271867" cy="143342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chemeClr val="tx1"/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" name="Cuadro de texto 2"/>
                        <wps:cNvSpPr txBox="1"/>
                        <wps:spPr>
                          <a:xfrm rot="20005648">
                            <a:off x="1966688" y="1523918"/>
                            <a:ext cx="584199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B6A9DD2" w14:textId="770CF15B" w:rsidR="008D0CDA" w:rsidRDefault="00B95942" w:rsidP="008D0CDA">
                              <w:pPr>
                                <w:pStyle w:val="Sinespaciado"/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iCs/>
                                </w:rPr>
                                <w:t>-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</m:acc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sen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</m:func>
                              </m:oMath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Cuadro de texto 2"/>
                        <wps:cNvSpPr txBox="1"/>
                        <wps:spPr>
                          <a:xfrm rot="3807431">
                            <a:off x="2467307" y="1705105"/>
                            <a:ext cx="583565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07992A6" w14:textId="7CFB7D17" w:rsidR="008D0CDA" w:rsidRDefault="008D0CDA" w:rsidP="008D0CDA">
                              <w:pPr>
                                <w:pStyle w:val="Sinespaciad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ϕ</m:t>
                                      </m:r>
                                    </m:e>
                                  </m:fun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Cuadro de texto 69"/>
                        <wps:cNvSpPr txBox="1"/>
                        <wps:spPr>
                          <a:xfrm>
                            <a:off x="1328858" y="118650"/>
                            <a:ext cx="111760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B133262" w14:textId="160060FB" w:rsidR="008D0CDA" w:rsidRDefault="008D0CDA" w:rsidP="008D0CDA">
                              <w:pPr>
                                <w:pStyle w:val="Sinespaciado"/>
                              </w:pPr>
                              <w: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Cuadro de texto 2"/>
                        <wps:cNvSpPr txBox="1"/>
                        <wps:spPr>
                          <a:xfrm>
                            <a:off x="2929823" y="1034589"/>
                            <a:ext cx="114935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F8F78E6" w14:textId="3979F740" w:rsidR="008D0CDA" w:rsidRDefault="009A6B6E" w:rsidP="008D0CDA">
                              <w:pPr>
                                <w:pStyle w:val="Sinespaciad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Cuadro de texto 2"/>
                        <wps:cNvSpPr txBox="1"/>
                        <wps:spPr>
                          <a:xfrm>
                            <a:off x="2704386" y="2060379"/>
                            <a:ext cx="114935" cy="168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17F5367" w14:textId="7BA22FEF" w:rsidR="008D0CDA" w:rsidRDefault="009A6B6E" w:rsidP="008D0CDA">
                              <w:pPr>
                                <w:pStyle w:val="Sinespaciad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D36E487" id="Lienzo 102" o:spid="_x0000_s1039" editas="canvas" style="position:absolute;left:0;text-align:left;margin-left:273.2pt;margin-top:9.3pt;width:250.15pt;height:208.5pt;z-index:251757568;mso-width-relative:margin;mso-height-relative:margin" coordsize="31769,26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">
                <v:shape id="_x0000_s1040" type="#_x0000_t75" style="position:absolute;width:31769;height:26479;visibility:visible;mso-wrap-style:square">
                  <v:fill o:detectmouseclick="t"/>
                  <v:path o:connecttype="none"/>
                </v:shape>
                <v:line id="Conector recto 147" o:spid="_x0000_s1041" style="position:absolute;rotation:-90;visibility:visible;mso-wrap-style:square" from="21395,7952" to="27548,20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" strokecolor="black [3213]" strokeweight=".5pt">
                  <v:stroke dashstyle="dash" endarrow="classic" endarrowwidth="narrow" endarrowlength="short" joinstyle="miter"/>
                </v:line>
                <v:shape id="Imagen 609" o:spid="_x0000_s1042" type="#_x0000_t75" style="position:absolute;left:14910;top:10732;width:14388;height:4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">
                  <v:imagedata r:id="rId20" o:title=""/>
                </v:shape>
                <v:shape id="Cuadro de texto 32" o:spid="_x0000_s1043" type="#_x0000_t202" style="position:absolute;left:355;top:22799;width:31414;height:3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14:paraId="5235F6C0" w14:textId="4EF170BC" w:rsidR="001C79A6" w:rsidRDefault="001C79A6" w:rsidP="00432AD4">
                        <w:pPr>
                          <w:pStyle w:val="Sinespaciado"/>
                        </w:pPr>
                        <w:r>
                          <w:t xml:space="preserve">Figura </w:t>
                        </w:r>
                        <w:r w:rsidR="00746667">
                          <w:t>3</w:t>
                        </w:r>
                        <w:r>
                          <w:t xml:space="preserve">. </w:t>
                        </w:r>
                        <w:r w:rsidR="00746667">
                          <w:t xml:space="preserve">a) </w:t>
                        </w:r>
                        <w:r>
                          <w:t xml:space="preserve">Montaje experimental de un péndulo. </w:t>
                        </w:r>
                        <w:r w:rsidRPr="002836F7">
                          <w:rPr>
                            <w:i/>
                          </w:rPr>
                          <w:t>L</w:t>
                        </w:r>
                        <w:r>
                          <w:t xml:space="preserve"> es la longitud del péndulo, </w:t>
                        </w:r>
                        <w:r w:rsidRPr="002836F7">
                          <w:rPr>
                            <w:i/>
                          </w:rPr>
                          <w:t>T</w:t>
                        </w:r>
                        <w:r>
                          <w:t xml:space="preserve"> su periodo de oscilación y CM el centro de masa.</w:t>
                        </w:r>
                        <w:r w:rsidR="00746667">
                          <w:t xml:space="preserve"> </w:t>
                        </w:r>
                        <w:r w:rsidR="00153273">
                          <w:t>b</w:t>
                        </w:r>
                        <w:r w:rsidR="00746667">
                          <w:t>) Diagrama de fuerzas actuando sobre la masa.</w:t>
                        </w:r>
                      </w:p>
                      <w:p w14:paraId="7B4812CA" w14:textId="77777777" w:rsidR="001C79A6" w:rsidRDefault="001C79A6" w:rsidP="00432AD4">
                        <w:pPr>
                          <w:pStyle w:val="Sinespaciado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Cuadro de texto 2" o:spid="_x0000_s1044" type="#_x0000_t202" style="position:absolute;left:10383;top:10791;width:718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" filled="f" stroked="f" strokeweight=".5pt">
                  <v:textbox inset="0,0,0,0">
                    <w:txbxContent>
                      <w:p w14:paraId="1697CD48" w14:textId="77777777" w:rsidR="001C79A6" w:rsidRDefault="001C79A6" w:rsidP="00AE260E">
                        <w:pPr>
                          <w:pStyle w:val="NormalWeb"/>
                          <w:spacing w:before="0" w:beforeAutospacing="0" w:after="0" w:afterAutospacing="0" w:line="254" w:lineRule="auto"/>
                        </w:pPr>
                        <w:r>
                          <w:rPr>
                            <w:rFonts w:eastAsia="Calibri"/>
                            <w:i/>
                            <w:iCs/>
                            <w:sz w:val="18"/>
                            <w:szCs w:val="18"/>
                          </w:rPr>
                          <w:t>L</w:t>
                        </w:r>
                      </w:p>
                    </w:txbxContent>
                  </v:textbox>
                </v:shape>
                <v:shape id="Conector recto de flecha 423" o:spid="_x0000_s1045" type="#_x0000_t32" style="position:absolute;left:10781;top:12028;width:953;height:43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" strokecolor="red" strokeweight=".5pt">
                  <v:stroke endarrow="classic" endarrowwidth="narrow" endarrowlength="short" joinstyle="miter"/>
                </v:shape>
                <v:shape id="Conector recto de flecha 424" o:spid="_x0000_s1046" type="#_x0000_t32" style="position:absolute;left:9126;top:3892;width:1460;height:68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" strokecolor="red" strokeweight=".5pt">
                  <v:stroke startarrow="classic" startarrowwidth="narrow" startarrowlength="short" endarrowwidth="narrow" endarrowlength="short" joinstyle="miter"/>
                </v:shape>
                <v:shape id="Cuadro de texto 69" o:spid="_x0000_s1047" type="#_x0000_t202" style="position:absolute;left:3227;top:4026;width:2426;height:134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" filled="f" stroked="f" strokeweight=".5pt">
                  <v:textbox inset="0,0,0,0">
                    <w:txbxContent>
                      <w:p w14:paraId="41574F8E" w14:textId="77777777" w:rsidR="001C79A6" w:rsidRDefault="001C79A6" w:rsidP="00AE260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Nuez</w:t>
                        </w:r>
                      </w:p>
                    </w:txbxContent>
                  </v:textbox>
                </v:shape>
                <v:shape id="Cuadro de texto 69" o:spid="_x0000_s1048" type="#_x0000_t202" style="position:absolute;left:12300;top:16432;width:3956;height:1257;rotation:518744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" filled="f" stroked="f" strokeweight=".5pt">
                  <v:textbox inset="0,0,0,0">
                    <w:txbxContent>
                      <w:p w14:paraId="460D43D4" w14:textId="6A942813" w:rsidR="001C79A6" w:rsidRDefault="001C79A6" w:rsidP="00AE260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Plomada</w:t>
                        </w:r>
                      </w:p>
                    </w:txbxContent>
                  </v:textbox>
                </v:shape>
                <v:group id="Grupo 31" o:spid="_x0000_s1049" style="position:absolute;left:3881;top:359;width:3906;height:23319" coordorigin="3036,9904" coordsize="3906,23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ángulo 503" o:spid="_x0000_s1050" style="position:absolute;left:3036;top:28776;width:2859;height:4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" fillcolor="#767171" stroked="f" strokeweight="1pt"/>
                  <v:oval id="Elipse 504" o:spid="_x0000_s1051" style="position:absolute;left:4347;top:11709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" fillcolor="#bfbfbf" stroked="f" strokeweight="1pt">
                    <v:stroke joinstyle="miter"/>
                  </v:oval>
                  <v:rect id="Rectángulo 505" o:spid="_x0000_s1052" style="position:absolute;left:3036;top:11784;width:1079;height:1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" fillcolor="#d9d9d9" stroked="f" strokeweight="1pt">
                    <o:extrusion v:ext="view" rotationangle="-1237229fd,1781908fd" viewpoint="-100pt,0" viewpointorigin="-.5,0" skewangle="0" skewamt="0"/>
                  </v:rect>
                  <v:oval id="Elipse 506" o:spid="_x0000_s1053" style="position:absolute;left:4217;top:9904;width:355;height:3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" fillcolor="#bfbfbf" stroked="f" strokeweight="1pt">
                    <v:stroke joinstyle="miter"/>
                  </v:oval>
                  <v:oval id="Elipse 456" o:spid="_x0000_s1054" style="position:absolute;left:6586;top:12337;width:356;height: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" fillcolor="#bfbfbf" stroked="f" strokeweight="1pt">
                    <v:stroke joinstyle="miter"/>
                    <o:extrusion v:ext="view" viewpoint="100pt,0" viewpointorigin=",0" skewangle="0" skewamt="0"/>
                  </v:oval>
                </v:group>
                <v:shape id="Cuadro de texto 69" o:spid="_x0000_s1055" type="#_x0000_t202" style="position:absolute;left:2702;top:18075;width:3423;height:171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" filled="f" stroked="f" strokeweight=".5pt">
                  <v:textbox inset="0,0,0,0">
                    <w:txbxContent>
                      <w:p w14:paraId="7E5335A7" w14:textId="77777777" w:rsidR="001C79A6" w:rsidRDefault="001C79A6" w:rsidP="00AE260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Soporte </w:t>
                        </w:r>
                      </w:p>
                    </w:txbxContent>
                  </v:textbox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Anillo 484" o:spid="_x0000_s1056" type="#_x0000_t23" style="position:absolute;left:8950;top:2545;width:1441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" adj="8432" fillcolor="#404040" stroked="f" strokeweight="2.25pt">
                  <v:textbox inset=",0,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485" o:spid="_x0000_s1057" type="#_x0000_t5" style="position:absolute;left:7219;top:2545;width:2165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" adj="0" fillcolor="#404040" stroked="f" strokeweight="1pt">
                  <o:extrusion v:ext="view" viewpoint="-100pt,0" viewpointorigin="-.5,0" skewangle="0" skewamt="0"/>
                </v:shape>
                <v:oval id="Elipse 493" o:spid="_x0000_s1058" style="position:absolute;left:6839;top:1408;width:1143;height:1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" fillcolor="#404040" strokeweight="1pt">
                  <v:stroke joinstyle="miter"/>
                  <o:extrusion v:ext="view" viewpoint="-100pt,0" viewpointorigin="-.5,0" skewangle="0" skewamt="0"/>
                </v:oval>
                <v:line id="Conector recto 494" o:spid="_x0000_s1059" style="position:absolute;visibility:visible;mso-wrap-style:square" from="7769,1186" to="9712,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" strokecolor="#a5a5a5 [2092]" strokeweight="1pt">
                  <v:stroke startarrowwidth="narrow" startarrowlength="short" endarrowwidth="narrow" endarrowlength="long" joinstyle="miter"/>
                </v:line>
                <v:oval id="Elipse 496" o:spid="_x0000_s1060" style="position:absolute;left:7976;top:17581;width:1150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" fillcolor="#bf9000" stroked="f" strokeweight="1pt">
                  <v:fill opacity="35466f"/>
                  <v:stroke joinstyle="miter"/>
                </v:oval>
                <v:line id="Conector recto 497" o:spid="_x0000_s1061" style="position:absolute;flip:x;visibility:visible;mso-wrap-style:square" from="8546,3845" to="9626,1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" strokecolor="#a6a6a6" strokeweight="1pt">
                  <v:stroke dashstyle="dash" joinstyle="miter"/>
                </v:line>
                <v:shape id="Arco 498" o:spid="_x0000_s1062" style="position:absolute;left:5510;top:13293;width:7970;height:8028;rotation:9139409fd;visibility:visible;mso-wrap-style:square;v-text-anchor:middle" coordsize="796986,80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" path="m197661,54705nsc382917,-54181,620499,4170,735209,186727l398493,401400,197661,54705xem197661,54705nfc382917,-54181,620499,4170,735209,186727e" filled="f" strokecolor="red" strokeweight=".5pt">
                  <v:stroke startarrow="classic" startarrowwidth="narrow" startarrowlength="short" endarrow="classic" endarrowwidth="narrow" endarrowlength="short" joinstyle="miter"/>
                  <v:path arrowok="t" o:connecttype="custom" o:connectlocs="197661,54705;735209,186727" o:connectangles="0,0"/>
                </v:shape>
                <v:shape id="Cuadro de texto 67" o:spid="_x0000_s1063" type="#_x0000_t202" style="position:absolute;left:11897;top:20643;width:1391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" filled="f" stroked="f" strokeweight=".5pt">
                  <v:textbox inset="0,0,0,0">
                    <w:txbxContent>
                      <w:p w14:paraId="31A34CEF" w14:textId="77777777" w:rsidR="001C79A6" w:rsidRDefault="001C79A6" w:rsidP="00AE260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18"/>
                            <w:szCs w:val="18"/>
                          </w:rPr>
                          <w:t>T</w:t>
                        </w:r>
                      </w:p>
                    </w:txbxContent>
                  </v:textbox>
                </v:shape>
                <v:shape id="Cuadro de texto 69" o:spid="_x0000_s1064" type="#_x0000_t202" style="position:absolute;left:5499;top:3486;width:4127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" filled="f" stroked="f" strokeweight=".5pt">
                  <v:textbox inset="0,0,0,0">
                    <w:txbxContent>
                      <w:p w14:paraId="1721F0C9" w14:textId="69904748" w:rsidR="001C79A6" w:rsidRDefault="001C79A6" w:rsidP="00AE260E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Pivote</w:t>
                        </w:r>
                      </w:p>
                    </w:txbxContent>
                  </v:textbox>
                </v:shape>
                <v:shape id="Cuadro de texto 69" o:spid="_x0000_s1065" type="#_x0000_t202" style="position:absolute;left:6555;top:8390;width:3956;height:1258;rotation:-538605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" filled="f" stroked="f" strokeweight=".5pt">
                  <v:textbox inset="0,0,0,0">
                    <w:txbxContent>
                      <w:p w14:paraId="244E95D9" w14:textId="5563CB94" w:rsidR="001C79A6" w:rsidRDefault="001C79A6" w:rsidP="00125B6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Alambre</w:t>
                        </w:r>
                      </w:p>
                    </w:txbxContent>
                  </v:textbox>
                </v:shape>
                <v:shape id="Cuadro de texto 69" o:spid="_x0000_s1066" type="#_x0000_t202" style="position:absolute;left:9463;top:15674;width:2054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" filled="f" stroked="f" strokeweight=".5pt">
                  <v:textbox inset="0,0,0,0">
                    <w:txbxContent>
                      <w:p w14:paraId="5D142F63" w14:textId="653D0D39" w:rsidR="001C79A6" w:rsidRDefault="001C79A6" w:rsidP="008A17A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CM</w:t>
                        </w:r>
                      </w:p>
                    </w:txbxContent>
                  </v:textbox>
                </v:shape>
                <v:oval id="Elipse 501" o:spid="_x0000_s1067" style="position:absolute;left:11995;top:15214;width:1152;height:1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" fillcolor="#bf9000" stroked="f" strokeweight="1pt">
                  <v:stroke joinstyle="miter"/>
                </v:oval>
                <v:line id="Conector recto 509" o:spid="_x0000_s1068" style="position:absolute;flip:x;visibility:visible;mso-wrap-style:square" from="11237,16402" to="12856,16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" strokecolor="#4f761b [2414]" strokeweight="2pt">
                  <v:stroke joinstyle="miter"/>
                </v:line>
                <v:line id="Conector recto 502" o:spid="_x0000_s1069" style="position:absolute;visibility:visible;mso-wrap-style:square" from="9819,3777" to="12578,15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" strokecolor="#7f7f7f [1612]" strokeweight="1pt">
                  <v:stroke joinstyle="miter"/>
                </v:line>
                <v:shape id="Cuadro de texto 69" o:spid="_x0000_s1070" type="#_x0000_t202" style="position:absolute;left:2063;top:1186;width:1121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" filled="f" stroked="f" strokeweight=".5pt">
                  <v:textbox inset="0,0,0,0">
                    <w:txbxContent>
                      <w:p w14:paraId="098DF360" w14:textId="5013527F" w:rsidR="00746667" w:rsidRDefault="00746667" w:rsidP="00746667">
                        <w:pPr>
                          <w:pStyle w:val="Sinespaciado"/>
                        </w:pPr>
                        <w:r>
                          <w:t>a)</w:t>
                        </w:r>
                      </w:p>
                    </w:txbxContent>
                  </v:textbox>
                </v:shape>
                <v:line id="Conector recto 603" o:spid="_x0000_s1071" style="position:absolute;visibility:visible;mso-wrap-style:square" from="19349,2698" to="25504,15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" strokecolor="black [3213]" strokeweight=".5pt">
                  <v:stroke joinstyle="miter"/>
                </v:line>
                <v:rect id="Rectángulo 604" o:spid="_x0000_s1072" style="position:absolute;left:18307;top:2239;width:21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" fillcolor="black [3213]" stroked="f" strokeweight="2.25pt">
                  <v:fill color2="#0d0d0d [3069]" angle="90" colors="0 black;20972f #262626;38011f #7f7f7f;57016f #0d0d0d" focus="100%" type="gradient">
                    <o:fill v:ext="view" type="gradientUnscaled"/>
                  </v:fill>
                  <v:stroke joinstyle="round"/>
                  <v:textbox inset=",0,,0"/>
                </v:rect>
                <v:oval id="Elipse 602" o:spid="_x0000_s1073" style="position:absolute;left:24044;top:12845;width:1152;height:1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" fillcolor="#bf9000" stroked="f" strokeweight="1pt">
                  <v:stroke joinstyle="miter"/>
                </v:oval>
                <v:line id="Conector recto 605" o:spid="_x0000_s1074" style="position:absolute;flip:x;visibility:visible;mso-wrap-style:square" from="19349,2873" to="19396,1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" strokecolor="#f07f09 [3204]" strokeweight=".27778mm">
                  <v:stroke dashstyle="dash"/>
                </v:line>
                <v:shape id="Cuadro de texto 69" o:spid="_x0000_s1075" type="#_x0000_t202" style="position:absolute;left:15133;top:1958;width:4127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" filled="f" stroked="f" strokeweight=".5pt">
                  <v:textbox inset="0,0,0,0">
                    <w:txbxContent>
                      <w:p w14:paraId="16D1BB65" w14:textId="77777777" w:rsidR="007E4C66" w:rsidRDefault="007E4C66" w:rsidP="007E4C66">
                        <w:pPr>
                          <w:pStyle w:val="Sinespaciado"/>
                        </w:pPr>
                        <w:r>
                          <w:t>Pivote</w:t>
                        </w:r>
                      </w:p>
                    </w:txbxContent>
                  </v:textbox>
                </v:shape>
                <v:shape id="Cuadro de texto 2" o:spid="_x0000_s1076" type="#_x0000_t202" style="position:absolute;left:24048;top:6974;width:717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" filled="f" stroked="f" strokeweight=".5pt">
                  <v:textbox inset="0,0,0,0">
                    <w:txbxContent>
                      <w:p w14:paraId="24F0051B" w14:textId="77777777" w:rsidR="00153273" w:rsidRPr="00153273" w:rsidRDefault="00153273" w:rsidP="00153273">
                        <w:pPr>
                          <w:pStyle w:val="Sinespaciado"/>
                          <w:rPr>
                            <w:i/>
                            <w:iCs/>
                          </w:rPr>
                        </w:pPr>
                        <w:r w:rsidRPr="00153273">
                          <w:rPr>
                            <w:i/>
                            <w:iCs/>
                          </w:rPr>
                          <w:t>L</w:t>
                        </w:r>
                      </w:p>
                    </w:txbxContent>
                  </v:textbox>
                </v:shape>
                <v:line id="Conector recto 611" o:spid="_x0000_s1077" style="position:absolute;flip:y;visibility:visible;mso-wrap-style:square" from="19451,1796" to="21655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" strokecolor="red" strokeweight=".27778mm"/>
                <v:line id="Conector recto 612" o:spid="_x0000_s1078" style="position:absolute;flip:y;visibility:visible;mso-wrap-style:square" from="25076,12960" to="27272,14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" strokecolor="red" strokeweight=".27778mm"/>
                <v:shape id="Conector recto de flecha 632" o:spid="_x0000_s1079" type="#_x0000_t32" style="position:absolute;left:24761;top:8273;width:2280;height:4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" strokecolor="red" strokeweight=".5pt">
                  <v:stroke endarrow="classic" endarrowwidth="narrow" endarrowlength="short" joinstyle="miter"/>
                </v:shape>
                <v:shape id="Conector recto de flecha 634" o:spid="_x0000_s1080" type="#_x0000_t32" style="position:absolute;left:21460;top:1888;width:2584;height:50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" strokecolor="red" strokeweight=".5pt">
                  <v:stroke startarrow="classic" startarrowwidth="narrow" startarrowlength="short" endarrowwidth="narrow" endarrowlength="short" joinstyle="miter"/>
                </v:shape>
                <v:shape id="Imagen 636" o:spid="_x0000_s1081" type="#_x0000_t75" style="position:absolute;left:19260;top:4502;width:1037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">
                  <v:imagedata r:id="rId21" o:title=""/>
                </v:shape>
                <v:shape id="Cuadro de texto 637" o:spid="_x0000_s1082" type="#_x0000_t202" style="position:absolute;left:19315;top:4928;width:188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" filled="f" stroked="f" strokeweight=".5pt">
                  <v:textbox inset="0,0,0,0">
                    <w:txbxContent>
                      <w:p w14:paraId="6F589587" w14:textId="64A007BB" w:rsidR="00153273" w:rsidRDefault="00153273" w:rsidP="00153273">
                        <w:pPr>
                          <w:pStyle w:val="Sinespaciado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oMath>
                        </m:oMathPara>
                      </w:p>
                    </w:txbxContent>
                  </v:textbox>
                </v:shape>
                <v:shape id="Conector recto de flecha 638" o:spid="_x0000_s1083" type="#_x0000_t32" style="position:absolute;left:24968;top:13961;width:0;height:7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" strokecolor="#f06" strokeweight="1.5pt">
                  <v:stroke endarrow="block"/>
                </v:shape>
                <v:oval id="Elipse 639" o:spid="_x0000_s1084" style="position:absolute;left:24761;top:13766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" fillcolor="#2dff8c" stroked="f" strokeweight="2.25pt">
                  <v:textbox inset=",0,,0"/>
                </v:oval>
                <v:shape id="Cuadro de texto 2" o:spid="_x0000_s1085" type="#_x0000_t202" style="position:absolute;left:21655;top:9380;width:165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" filled="f" stroked="f" strokeweight=".5pt">
                  <v:textbox inset="0,0,0,0">
                    <w:txbxContent>
                      <w:p w14:paraId="1817473E" w14:textId="40CC95AB" w:rsidR="00C532CD" w:rsidRDefault="00000000" w:rsidP="00C532CD">
                        <w:pPr>
                          <w:pStyle w:val="Sinespaciado"/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Cuadro de texto 2" o:spid="_x0000_s1086" type="#_x0000_t202" style="position:absolute;left:24853;top:12052;width:1153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" filled="f" stroked="f" strokeweight=".5pt">
                  <v:textbox inset="0,0,0,0">
                    <w:txbxContent>
                      <w:p w14:paraId="582B6E7E" w14:textId="472347B1" w:rsidR="00C532CD" w:rsidRDefault="00C532CD" w:rsidP="00C532CD">
                        <w:pPr>
                          <w:pStyle w:val="Sinespaciado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oMath>
                        </m:oMathPara>
                      </w:p>
                    </w:txbxContent>
                  </v:textbox>
                </v:shape>
                <v:shape id="Cuadro de texto 2" o:spid="_x0000_s1087" type="#_x0000_t202" style="position:absolute;left:21863;top:13344;width:115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" filled="f" stroked="f" strokeweight=".5pt">
                  <v:textbox inset="0,0,0,0">
                    <w:txbxContent>
                      <w:p w14:paraId="73373796" w14:textId="45014679" w:rsidR="00C532CD" w:rsidRDefault="00C532CD" w:rsidP="00C532CD">
                        <w:pPr>
                          <w:pStyle w:val="Sinespaciad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shape>
                <v:shape id="Imagen 138" o:spid="_x0000_s1088" type="#_x0000_t75" style="position:absolute;left:22698;top:12619;width:2378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">
                  <v:imagedata r:id="rId22" o:title=""/>
                </v:shape>
                <v:shape id="Imagen 139" o:spid="_x0000_s1089" type="#_x0000_t75" style="position:absolute;left:18850;top:13929;width:2805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">
                  <v:imagedata r:id="rId23" o:title=""/>
                </v:shape>
                <v:line id="Conector recto 140" o:spid="_x0000_s1090" style="position:absolute;visibility:visible;mso-wrap-style:square" from="22377,8800" to="28533,2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" strokecolor="black [3213]" strokeweight=".5pt">
                  <v:stroke dashstyle="dash" endarrow="classic" endarrowwidth="narrow" endarrowlength="short" joinstyle="miter"/>
                </v:line>
                <v:shape id="Imagen 141" o:spid="_x0000_s1091" type="#_x0000_t75" style="position:absolute;left:25025;top:15976;width:1035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">
                  <v:imagedata r:id="rId21" o:title=""/>
                </v:shape>
                <v:shape id="Cuadro de texto 637" o:spid="_x0000_s1092" type="#_x0000_t202" style="position:absolute;left:25076;top:16402;width:187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" filled="f" stroked="f" strokeweight=".5pt">
                  <v:textbox inset="0,0,0,0">
                    <w:txbxContent>
                      <w:p w14:paraId="73DE629A" w14:textId="77777777" w:rsidR="00C532CD" w:rsidRDefault="00C532CD" w:rsidP="00C532CD">
                        <w:pPr>
                          <w:pStyle w:val="Sinespaciad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oMath>
                        </m:oMathPara>
                      </w:p>
                    </w:txbxContent>
                  </v:textbox>
                </v:shape>
                <v:shape id="Cuadro de texto 2" o:spid="_x0000_s1093" type="#_x0000_t202" style="position:absolute;left:23450;top:20985;width:3344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" filled="f" stroked="f" strokeweight=".5pt">
                  <v:textbox inset="0,0,0,0">
                    <w:txbxContent>
                      <w:p w14:paraId="51AFE02B" w14:textId="1548D5ED" w:rsidR="00C532CD" w:rsidRDefault="00C532CD" w:rsidP="00C532CD">
                        <w:pPr>
                          <w:pStyle w:val="Sinespaciad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Conector recto de flecha 144" o:spid="_x0000_s1094" type="#_x0000_t32" style="position:absolute;left:22119;top:8273;width:2734;height:54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" strokecolor="#f06" strokeweight="1.5pt">
                  <v:stroke endarrow="block"/>
                </v:shape>
                <v:shape id="Conector recto de flecha 145" o:spid="_x0000_s1095" type="#_x0000_t32" style="position:absolute;left:25025;top:14126;width:2679;height:56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" strokecolor="#00b050" strokeweight="1.5pt">
                  <v:stroke endarrow="block"/>
                </v:shape>
                <v:shape id="Conector recto de flecha 146" o:spid="_x0000_s1096" type="#_x0000_t32" style="position:absolute;left:22053;top:14052;width:2708;height:13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" strokecolor="#00b050" strokeweight="1.5pt">
                  <v:stroke endarrow="block"/>
                </v:shape>
                <v:line id="Conector recto 148" o:spid="_x0000_s1097" style="position:absolute;visibility:visible;mso-wrap-style:square" from="22053,15367" to="25121,2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" strokecolor="black [3213]" strokeweight=".5pt">
                  <v:stroke dashstyle="dash" joinstyle="miter"/>
                </v:line>
                <v:line id="Conector recto 149" o:spid="_x0000_s1098" style="position:absolute;flip:y;visibility:visible;mso-wrap-style:square" from="24968,19727" to="27687,21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" strokecolor="black [3213]" strokeweight=".5pt">
                  <v:stroke dashstyle="dash" joinstyle="miter"/>
                </v:line>
                <v:shape id="Cuadro de texto 2" o:spid="_x0000_s1099" type="#_x0000_t202" style="position:absolute;left:19666;top:15239;width:5842;height:1682;rotation:-174145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" filled="f" stroked="f" strokeweight=".5pt">
                  <v:textbox inset="0,0,0,0">
                    <w:txbxContent>
                      <w:p w14:paraId="6B6A9DD2" w14:textId="770CF15B" w:rsidR="008D0CDA" w:rsidRDefault="00B95942" w:rsidP="008D0CDA">
                        <w:pPr>
                          <w:pStyle w:val="Sinespaciado"/>
                        </w:pPr>
                        <w:r>
                          <w:rPr>
                            <w:rFonts w:asciiTheme="minorHAnsi" w:eastAsiaTheme="minorEastAsia" w:hAnsiTheme="minorHAnsi" w:cstheme="minorBidi"/>
                            <w:iCs/>
                          </w:rPr>
                          <w:t>-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</m:ac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sen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func>
                        </m:oMath>
                      </w:p>
                    </w:txbxContent>
                  </v:textbox>
                </v:shape>
                <v:shape id="Cuadro de texto 2" o:spid="_x0000_s1100" type="#_x0000_t202" style="position:absolute;left:24673;top:17050;width:5836;height:1683;rotation:415873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" filled="f" stroked="f" strokeweight=".5pt">
                  <v:textbox inset="0,0,0,0">
                    <w:txbxContent>
                      <w:p w14:paraId="007992A6" w14:textId="7CFB7D17" w:rsidR="008D0CDA" w:rsidRDefault="008D0CDA" w:rsidP="008D0CDA">
                        <w:pPr>
                          <w:pStyle w:val="Sinespaciad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</m:acc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</m:e>
                            </m:func>
                          </m:oMath>
                        </m:oMathPara>
                      </w:p>
                    </w:txbxContent>
                  </v:textbox>
                </v:shape>
                <v:shape id="Cuadro de texto 69" o:spid="_x0000_s1101" type="#_x0000_t202" style="position:absolute;left:13288;top:1186;width:11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" filled="f" stroked="f" strokeweight=".5pt">
                  <v:textbox inset="0,0,0,0">
                    <w:txbxContent>
                      <w:p w14:paraId="0B133262" w14:textId="160060FB" w:rsidR="008D0CDA" w:rsidRDefault="008D0CDA" w:rsidP="008D0CDA">
                        <w:pPr>
                          <w:pStyle w:val="Sinespaciado"/>
                        </w:pPr>
                        <w:r>
                          <w:t>b)</w:t>
                        </w:r>
                      </w:p>
                    </w:txbxContent>
                  </v:textbox>
                </v:shape>
                <v:shape id="Cuadro de texto 2" o:spid="_x0000_s1102" type="#_x0000_t202" style="position:absolute;left:29298;top:10345;width:114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" filled="f" stroked="f" strokeweight=".5pt">
                  <v:textbox inset="0,0,0,0">
                    <w:txbxContent>
                      <w:p w14:paraId="7F8F78E6" w14:textId="3979F740" w:rsidR="008D0CDA" w:rsidRDefault="00000000" w:rsidP="008D0CDA">
                        <w:pPr>
                          <w:pStyle w:val="Sinespaciad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oMath>
                        </m:oMathPara>
                      </w:p>
                    </w:txbxContent>
                  </v:textbox>
                </v:shape>
                <v:shape id="Cuadro de texto 2" o:spid="_x0000_s1103" type="#_x0000_t202" style="position:absolute;left:27043;top:20603;width:115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" filled="f" stroked="f" strokeweight=".5pt">
                  <v:textbox inset="0,0,0,0">
                    <w:txbxContent>
                      <w:p w14:paraId="217F5367" w14:textId="7BA22FEF" w:rsidR="008D0CDA" w:rsidRDefault="00000000" w:rsidP="008D0CDA">
                        <w:pPr>
                          <w:pStyle w:val="Sinespaciad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46667">
        <w:rPr>
          <w:lang w:val="es-MX"/>
        </w:rPr>
        <w:t xml:space="preserve">Un péndulo simple consta de una cuerda de longitud </w:t>
      </w:r>
      <m:oMath>
        <m:r>
          <w:rPr>
            <w:rFonts w:ascii="Cambria Math" w:hAnsi="Cambria Math"/>
            <w:lang w:val="es-MX"/>
          </w:rPr>
          <m:t>L</m:t>
        </m:r>
      </m:oMath>
      <w:r w:rsidR="00746667">
        <w:rPr>
          <w:lang w:val="es-MX"/>
        </w:rPr>
        <w:t xml:space="preserve"> (de masa despreciable) y una masa m colgada en uno de sus extremos (Figura 3</w:t>
      </w:r>
      <w:r w:rsidR="008D0CDA">
        <w:rPr>
          <w:lang w:val="es-MX"/>
        </w:rPr>
        <w:t>a</w:t>
      </w:r>
      <w:r w:rsidR="00746667">
        <w:rPr>
          <w:lang w:val="es-MX"/>
        </w:rPr>
        <w:t xml:space="preserve">). El otro extremo de la cuerda está anclado a un punto fijo (pivote). Cuando la masa se desplaza a un ángulo </w:t>
      </w:r>
      <m:oMath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ϕ</m:t>
            </m:r>
          </m:e>
          <m:sub>
            <m:r>
              <w:rPr>
                <w:rFonts w:ascii="Cambria Math" w:hAnsi="Cambria Math"/>
                <w:lang w:val="es-MX"/>
              </w:rPr>
              <m:t>0</m:t>
            </m:r>
          </m:sub>
        </m:sSub>
      </m:oMath>
      <w:r w:rsidR="00746667">
        <w:rPr>
          <w:lang w:val="es-MX"/>
        </w:rPr>
        <w:t xml:space="preserve"> con la vertical y se deja en libertad, oscilará de un lado a otro siguiendo una trayectoria curva (parte de un círculo) y con un periodo de oscilación </w:t>
      </w:r>
      <m:oMath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t</m:t>
            </m:r>
          </m:e>
          <m:sub>
            <m:r>
              <w:rPr>
                <w:rFonts w:ascii="Cambria Math" w:hAnsi="Cambria Math"/>
                <w:lang w:val="es-MX"/>
              </w:rPr>
              <m:t>0</m:t>
            </m:r>
          </m:sub>
        </m:sSub>
      </m:oMath>
      <w:r w:rsidR="00746667">
        <w:rPr>
          <w:lang w:val="es-MX"/>
        </w:rPr>
        <w:t>.</w:t>
      </w:r>
    </w:p>
    <w:p w14:paraId="701D42EC" w14:textId="3841233E" w:rsidR="00746667" w:rsidRDefault="008D0CDA" w:rsidP="00A9762B">
      <w:pPr>
        <w:rPr>
          <w:lang w:val="es-MX"/>
        </w:rPr>
      </w:pPr>
      <w:r>
        <w:rPr>
          <w:lang w:val="es-MX"/>
        </w:rPr>
        <w:t>De acuerdo al diagrama de fuerzas de la Figura 3b, las fuerzas que actúan sobre la masa con su peso (</w:t>
      </w:r>
      <m:oMath>
        <m:r>
          <w:rPr>
            <w:rFonts w:ascii="Cambria Math" w:hAnsi="Cambria Math"/>
            <w:lang w:val="es-MX"/>
          </w:rPr>
          <m:t>m</m:t>
        </m:r>
        <m:acc>
          <m:accPr>
            <m:chr m:val="⃗"/>
            <m:ctrlPr>
              <w:rPr>
                <w:rFonts w:ascii="Cambria Math" w:hAnsi="Cambria Math"/>
                <w:i/>
                <w:lang w:val="es-MX"/>
              </w:rPr>
            </m:ctrlPr>
          </m:accPr>
          <m:e>
            <m:r>
              <w:rPr>
                <w:rFonts w:ascii="Cambria Math" w:hAnsi="Cambria Math"/>
                <w:lang w:val="es-MX"/>
              </w:rPr>
              <m:t>g</m:t>
            </m:r>
          </m:e>
        </m:acc>
      </m:oMath>
      <w:r>
        <w:rPr>
          <w:lang w:val="es-MX"/>
        </w:rPr>
        <w:t>) y la tensión de la cuerda (</w:t>
      </w:r>
      <m:oMath>
        <m:acc>
          <m:accPr>
            <m:chr m:val="⃗"/>
            <m:ctrlPr>
              <w:rPr>
                <w:rFonts w:ascii="Cambria Math" w:hAnsi="Cambria Math"/>
                <w:i/>
                <w:lang w:val="es-MX"/>
              </w:rPr>
            </m:ctrlPr>
          </m:accPr>
          <m:e>
            <m:r>
              <w:rPr>
                <w:rFonts w:ascii="Cambria Math" w:hAnsi="Cambria Math"/>
                <w:lang w:val="es-MX"/>
              </w:rPr>
              <m:t>T</m:t>
            </m:r>
          </m:e>
        </m:acc>
      </m:oMath>
      <w:r>
        <w:rPr>
          <w:lang w:val="es-MX"/>
        </w:rPr>
        <w:t xml:space="preserve">). </w:t>
      </w:r>
      <w:r w:rsidR="00B95942">
        <w:rPr>
          <w:lang w:val="es-MX"/>
        </w:rPr>
        <w:t xml:space="preserve">Cuando la cuerda forma un ángulo </w:t>
      </w:r>
      <m:oMath>
        <m:r>
          <w:rPr>
            <w:rFonts w:ascii="Cambria Math" w:hAnsi="Cambria Math"/>
            <w:lang w:val="es-MX"/>
          </w:rPr>
          <m:t>ϕ</m:t>
        </m:r>
      </m:oMath>
      <w:r w:rsidR="00B95942">
        <w:rPr>
          <w:lang w:val="es-MX"/>
        </w:rPr>
        <w:t xml:space="preserve"> con la vertical, el peso se descompone respecto el sistema de referencia primado (de la masa) en las componentes </w:t>
      </w:r>
      <m:oMath>
        <m:r>
          <w:rPr>
            <w:rFonts w:ascii="Cambria Math" w:hAnsi="Cambria Math"/>
            <w:lang w:val="es-MX"/>
          </w:rPr>
          <m:t>mg</m:t>
        </m:r>
        <m:func>
          <m:funcPr>
            <m:ctrlPr>
              <w:rPr>
                <w:rFonts w:ascii="Cambria Math" w:hAnsi="Cambria Math"/>
                <w:i/>
                <w:lang w:val="es-MX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s-MX"/>
              </w:rPr>
              <m:t>cos</m:t>
            </m:r>
          </m:fName>
          <m:e>
            <m:r>
              <w:rPr>
                <w:rFonts w:ascii="Cambria Math" w:hAnsi="Cambria Math"/>
                <w:lang w:val="es-MX"/>
              </w:rPr>
              <m:t>ϕ</m:t>
            </m:r>
          </m:e>
        </m:func>
      </m:oMath>
      <w:r w:rsidR="00B95942">
        <w:rPr>
          <w:lang w:val="es-MX"/>
        </w:rPr>
        <w:t xml:space="preserve"> a lo largo de la cuerda y </w:t>
      </w:r>
      <m:oMath>
        <m:r>
          <w:rPr>
            <w:rFonts w:ascii="Cambria Math" w:hAnsi="Cambria Math"/>
            <w:lang w:val="es-MX"/>
          </w:rPr>
          <m:t>-mg</m:t>
        </m:r>
        <m:func>
          <m:funcPr>
            <m:ctrlPr>
              <w:rPr>
                <w:rFonts w:ascii="Cambria Math" w:hAnsi="Cambria Math"/>
                <w:i/>
                <w:lang w:val="es-MX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s-MX"/>
              </w:rPr>
              <m:t>sen</m:t>
            </m:r>
          </m:fName>
          <m:e>
            <m:r>
              <w:rPr>
                <w:rFonts w:ascii="Cambria Math" w:hAnsi="Cambria Math"/>
                <w:lang w:val="es-MX"/>
              </w:rPr>
              <m:t>ϕ</m:t>
            </m:r>
          </m:e>
        </m:func>
      </m:oMath>
      <w:r w:rsidR="00B95942">
        <w:rPr>
          <w:lang w:val="es-MX"/>
        </w:rPr>
        <w:t xml:space="preserve"> en la dirección tangente al arco circular (es importante señalar que la tensión, la componente coseno del peso y que la longitud sea fija, es lo que genera la trayectoria circular). La componente tangencial es la que produce el movimiento a lo largo de la longitud de arco (</w:t>
      </w:r>
      <m:oMath>
        <m:r>
          <w:rPr>
            <w:rFonts w:ascii="Cambria Math" w:hAnsi="Cambria Math"/>
            <w:lang w:val="es-MX"/>
          </w:rPr>
          <m:t>s</m:t>
        </m:r>
      </m:oMath>
      <w:r w:rsidR="00B95942">
        <w:rPr>
          <w:lang w:val="es-MX"/>
        </w:rPr>
        <w:t>), y aplicando la segunda Ley de Newton: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"/>
        <w:gridCol w:w="7935"/>
        <w:gridCol w:w="757"/>
      </w:tblGrid>
      <w:tr w:rsidR="00B95942" w:rsidRPr="005F5AB1" w14:paraId="06088C8F" w14:textId="77777777" w:rsidTr="0068543C">
        <w:trPr>
          <w:jc w:val="center"/>
        </w:trPr>
        <w:tc>
          <w:tcPr>
            <w:tcW w:w="455" w:type="dxa"/>
            <w:vAlign w:val="center"/>
          </w:tcPr>
          <w:p w14:paraId="42581219" w14:textId="77777777" w:rsidR="00B95942" w:rsidRPr="005F5AB1" w:rsidRDefault="00B95942" w:rsidP="0061567C">
            <w:pPr>
              <w:jc w:val="center"/>
              <w:rPr>
                <w:rFonts w:eastAsia="Times New Roman"/>
                <w:sz w:val="22"/>
                <w:lang w:eastAsia="es-MX"/>
              </w:rPr>
            </w:pPr>
          </w:p>
        </w:tc>
        <w:tc>
          <w:tcPr>
            <w:tcW w:w="7935" w:type="dxa"/>
            <w:vAlign w:val="center"/>
          </w:tcPr>
          <w:p w14:paraId="47BB331B" w14:textId="78D33B62" w:rsidR="00B95942" w:rsidRPr="005F5AB1" w:rsidRDefault="009A6B6E" w:rsidP="00891B71">
            <w:pPr>
              <w:pStyle w:val="Ecuacion"/>
              <w:rPr>
                <w:rFonts w:eastAsia="Times New Roman"/>
                <w:lang w:eastAsia="es-MX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Style w:val="EcuacionCar"/>
                        <w:bCs/>
                        <w:i/>
                        <w:sz w:val="22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Style w:val="EcuacionCar"/>
                            <w:bCs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Style w:val="EcuacionCar"/>
                            <w:sz w:val="22"/>
                          </w:rPr>
                          <m:t>F</m:t>
                        </m:r>
                      </m:e>
                      <m:sub>
                        <m:r>
                          <w:rPr>
                            <w:rStyle w:val="EcuacionCar"/>
                            <w:sz w:val="22"/>
                          </w:rPr>
                          <m:t>ta</m:t>
                        </m:r>
                        <m:r>
                          <w:rPr>
                            <w:rStyle w:val="EcuacionCar"/>
                          </w:rPr>
                          <m:t>n</m:t>
                        </m:r>
                      </m:sub>
                    </m:sSub>
                  </m:e>
                </m:nary>
                <m:r>
                  <m:t>=m</m:t>
                </m:r>
                <m:sSub>
                  <m:sSubPr>
                    <m:ctrlPr/>
                  </m:sSubPr>
                  <m:e>
                    <m:r>
                      <m:t>a</m:t>
                    </m:r>
                  </m:e>
                  <m:sub>
                    <m:r>
                      <m:t>tan</m:t>
                    </m:r>
                  </m:sub>
                </m:sSub>
                <m:r>
                  <w:rPr>
                    <w:rFonts w:eastAsia="Times New Roman"/>
                  </w:rPr>
                  <m:t>⟹-mg</m:t>
                </m:r>
                <m:func>
                  <m:funcPr>
                    <m:ctrlPr>
                      <w:rPr>
                        <w:rFonts w:eastAsia="Times New Roman"/>
                      </w:rPr>
                    </m:ctrlPr>
                  </m:funcPr>
                  <m:fName>
                    <m:r>
                      <w:rPr>
                        <w:rFonts w:eastAsia="Times New Roman"/>
                      </w:rPr>
                      <m:t>sen</m:t>
                    </m:r>
                  </m:fName>
                  <m:e>
                    <m:r>
                      <w:rPr>
                        <w:rFonts w:eastAsia="Times New Roman"/>
                      </w:rPr>
                      <m:t>ϕ</m:t>
                    </m:r>
                  </m:e>
                </m:func>
                <m:r>
                  <w:rPr>
                    <w:rFonts w:eastAsia="Times New Roman"/>
                  </w:rPr>
                  <m:t>=m</m:t>
                </m:r>
                <m:sSub>
                  <m:sSubPr>
                    <m:ctrlPr>
                      <w:rPr>
                        <w:rFonts w:eastAsia="Times New Roman"/>
                      </w:rPr>
                    </m:ctrlPr>
                  </m:sSubPr>
                  <m:e>
                    <m:r>
                      <w:rPr>
                        <w:rFonts w:eastAsia="Times New Roman"/>
                      </w:rPr>
                      <m:t>a</m:t>
                    </m:r>
                  </m:e>
                  <m:sub>
                    <m:r>
                      <w:rPr>
                        <w:rFonts w:eastAsia="Times New Roman"/>
                      </w:rPr>
                      <m:t>tan</m:t>
                    </m:r>
                  </m:sub>
                </m:sSub>
              </m:oMath>
            </m:oMathPara>
          </w:p>
        </w:tc>
        <w:tc>
          <w:tcPr>
            <w:tcW w:w="757" w:type="dxa"/>
            <w:vAlign w:val="center"/>
          </w:tcPr>
          <w:p w14:paraId="73A46D78" w14:textId="3811B855" w:rsidR="00B95942" w:rsidRPr="005F5AB1" w:rsidRDefault="00B95942" w:rsidP="004370BC">
            <w:pPr>
              <w:jc w:val="center"/>
              <w:rPr>
                <w:rFonts w:eastAsia="Times New Roman"/>
                <w:sz w:val="22"/>
                <w:lang w:eastAsia="es-MX"/>
              </w:rPr>
            </w:pPr>
            <w:r w:rsidRPr="005F5AB1">
              <w:rPr>
                <w:rFonts w:eastAsia="Times New Roman"/>
                <w:sz w:val="22"/>
                <w:lang w:eastAsia="es-MX"/>
              </w:rPr>
              <w:t>(</w:t>
            </w:r>
            <w:r w:rsidRPr="005F5AB1">
              <w:rPr>
                <w:rFonts w:eastAsia="Times New Roman"/>
              </w:rPr>
              <w:fldChar w:fldCharType="begin"/>
            </w:r>
            <w:r w:rsidRPr="005F5AB1">
              <w:rPr>
                <w:rFonts w:eastAsia="Times New Roman"/>
                <w:sz w:val="22"/>
                <w:lang w:eastAsia="es-MX"/>
              </w:rPr>
              <w:instrText xml:space="preserve"> SEQ ec \* MERGEFORMAT </w:instrText>
            </w:r>
            <w:r w:rsidRPr="005F5AB1">
              <w:rPr>
                <w:rFonts w:eastAsia="Times New Roman"/>
              </w:rPr>
              <w:fldChar w:fldCharType="separate"/>
            </w:r>
            <w:r w:rsidR="009A6B6E">
              <w:rPr>
                <w:rFonts w:eastAsia="Times New Roman"/>
                <w:noProof/>
                <w:sz w:val="22"/>
                <w:lang w:eastAsia="es-MX"/>
              </w:rPr>
              <w:t>1</w:t>
            </w:r>
            <w:r w:rsidRPr="005F5AB1">
              <w:rPr>
                <w:rFonts w:eastAsia="Times New Roman"/>
              </w:rPr>
              <w:fldChar w:fldCharType="end"/>
            </w:r>
            <w:r w:rsidRPr="005F5AB1">
              <w:rPr>
                <w:rFonts w:eastAsia="Times New Roman"/>
                <w:sz w:val="22"/>
                <w:lang w:eastAsia="es-MX"/>
              </w:rPr>
              <w:t>)</w:t>
            </w:r>
          </w:p>
        </w:tc>
      </w:tr>
    </w:tbl>
    <w:p w14:paraId="2B0BDD88" w14:textId="2BE53540" w:rsidR="00B95942" w:rsidRDefault="00C166BE" w:rsidP="00A9762B">
      <w:pPr>
        <w:rPr>
          <w:lang w:val="es-MX"/>
        </w:rPr>
      </w:pPr>
      <w:r>
        <w:rPr>
          <w:lang w:val="es-MX"/>
        </w:rPr>
        <w:t xml:space="preserve">Por otro lado, la longitud de arco (posición en el circulo) está relacionada con el ángulo </w:t>
      </w:r>
      <m:oMath>
        <m:r>
          <w:rPr>
            <w:rFonts w:ascii="Cambria Math" w:hAnsi="Cambria Math"/>
            <w:lang w:val="es-MX"/>
          </w:rPr>
          <m:t>ϕ</m:t>
        </m:r>
      </m:oMath>
      <w:r>
        <w:rPr>
          <w:lang w:val="es-MX"/>
        </w:rPr>
        <w:t xml:space="preserve"> por</w:t>
      </w:r>
    </w:p>
    <w:p w14:paraId="09B30F70" w14:textId="054C0371" w:rsidR="00C166BE" w:rsidRPr="00C166BE" w:rsidRDefault="00C166BE" w:rsidP="00A9762B">
      <w:pPr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s=Lϕ</m:t>
          </m:r>
        </m:oMath>
      </m:oMathPara>
    </w:p>
    <w:p w14:paraId="502CC331" w14:textId="58E0FE66" w:rsidR="00C166BE" w:rsidRDefault="00C166BE" w:rsidP="00A9762B">
      <w:pPr>
        <w:rPr>
          <w:lang w:val="es-MX"/>
        </w:rPr>
      </w:pPr>
      <w:r>
        <w:rPr>
          <w:lang w:val="es-MX"/>
        </w:rPr>
        <w:t xml:space="preserve">Por lo </w:t>
      </w:r>
      <w:r w:rsidR="0081052E">
        <w:rPr>
          <w:lang w:val="es-MX"/>
        </w:rPr>
        <w:t>que,</w:t>
      </w:r>
      <w:r>
        <w:rPr>
          <w:lang w:val="es-MX"/>
        </w:rPr>
        <w:t xml:space="preserve"> si derivamos dos veces respecto del tiempo, obtendremos la aceleración de la masa sobre el circulo (tangencial):</w:t>
      </w:r>
    </w:p>
    <w:p w14:paraId="7A592984" w14:textId="2095865F" w:rsidR="00C166BE" w:rsidRDefault="009A6B6E" w:rsidP="00A9762B">
      <w:pPr>
        <w:rPr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a</m:t>
              </m:r>
            </m:e>
            <m:sub>
              <m:r>
                <w:rPr>
                  <w:rFonts w:ascii="Cambria Math" w:hAnsi="Cambria Math"/>
                  <w:lang w:val="es-MX"/>
                </w:rPr>
                <m:t>tan</m:t>
              </m:r>
            </m:sub>
          </m:sSub>
          <m:r>
            <w:rPr>
              <w:rFonts w:ascii="Cambria Math" w:hAnsi="Cambria Math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MX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s-MX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s-MX"/>
                </w:rPr>
                <m:t>s</m:t>
              </m:r>
            </m:num>
            <m:den>
              <m:r>
                <w:rPr>
                  <w:rFonts w:ascii="Cambria Math" w:hAnsi="Cambria Math"/>
                  <w:lang w:val="es-MX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s-MX"/>
            </w:rPr>
            <m:t>=L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MX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s-MX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s-MX"/>
                </w:rPr>
                <m:t>ϕ</m:t>
              </m:r>
            </m:num>
            <m:den>
              <m:r>
                <w:rPr>
                  <w:rFonts w:ascii="Cambria Math" w:hAnsi="Cambria Math"/>
                  <w:lang w:val="es-MX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s-MX"/>
                    </w:rPr>
                    <m:t>2</m:t>
                  </m:r>
                </m:sup>
              </m:sSup>
            </m:den>
          </m:f>
        </m:oMath>
      </m:oMathPara>
    </w:p>
    <w:p w14:paraId="3C3D80FC" w14:textId="2FDC51B4" w:rsidR="00B95942" w:rsidRDefault="00C166BE" w:rsidP="00A9762B">
      <w:pPr>
        <w:rPr>
          <w:lang w:val="es-MX"/>
        </w:rPr>
      </w:pPr>
      <w:r>
        <w:rPr>
          <w:lang w:val="es-MX"/>
        </w:rPr>
        <w:t>De lo que, sustituyendo en la ecuación 1, se obtiene la ecuación de movimiento: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"/>
        <w:gridCol w:w="7935"/>
        <w:gridCol w:w="757"/>
      </w:tblGrid>
      <w:tr w:rsidR="00C166BE" w:rsidRPr="005F5AB1" w14:paraId="4460F995" w14:textId="77777777" w:rsidTr="0068543C">
        <w:trPr>
          <w:jc w:val="center"/>
        </w:trPr>
        <w:tc>
          <w:tcPr>
            <w:tcW w:w="455" w:type="dxa"/>
            <w:vAlign w:val="center"/>
          </w:tcPr>
          <w:p w14:paraId="6BA05D2F" w14:textId="77777777" w:rsidR="00C166BE" w:rsidRPr="005F5AB1" w:rsidRDefault="00C166BE" w:rsidP="0061567C">
            <w:pPr>
              <w:jc w:val="center"/>
              <w:rPr>
                <w:rFonts w:eastAsia="Times New Roman"/>
                <w:sz w:val="22"/>
                <w:lang w:eastAsia="es-MX"/>
              </w:rPr>
            </w:pPr>
          </w:p>
        </w:tc>
        <w:tc>
          <w:tcPr>
            <w:tcW w:w="7935" w:type="dxa"/>
            <w:vAlign w:val="center"/>
          </w:tcPr>
          <w:p w14:paraId="0223B33D" w14:textId="55D53714" w:rsidR="00C166BE" w:rsidRPr="005F5AB1" w:rsidRDefault="00C166BE" w:rsidP="00891B71">
            <w:pPr>
              <w:pStyle w:val="Ecuacion"/>
              <w:rPr>
                <w:rFonts w:eastAsia="Times New Roman"/>
                <w:lang w:eastAsia="es-MX"/>
              </w:rPr>
            </w:pPr>
            <m:oMathPara>
              <m:oMath>
                <m:r>
                  <w:rPr>
                    <w:rFonts w:eastAsia="Times New Roman"/>
                  </w:rPr>
                  <m:t>-g</m:t>
                </m:r>
                <m:func>
                  <m:funcPr>
                    <m:ctrlPr>
                      <w:rPr>
                        <w:rFonts w:eastAsia="Times New Roman"/>
                      </w:rPr>
                    </m:ctrlPr>
                  </m:funcPr>
                  <m:fName>
                    <m:r>
                      <w:rPr>
                        <w:rFonts w:eastAsia="Times New Roman"/>
                      </w:rPr>
                      <m:t>sen</m:t>
                    </m:r>
                  </m:fName>
                  <m:e>
                    <m:r>
                      <w:rPr>
                        <w:rFonts w:eastAsia="Times New Roman"/>
                      </w:rPr>
                      <m:t>ϕ</m:t>
                    </m:r>
                  </m:e>
                </m:func>
                <m:r>
                  <w:rPr>
                    <w:rFonts w:eastAsia="Times New Roman"/>
                  </w:rPr>
                  <m:t>=L</m:t>
                </m:r>
                <m:f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d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ϕ</m:t>
                    </m:r>
                  </m:num>
                  <m:den>
                    <m:r>
                      <m:t>d</m:t>
                    </m:r>
                    <m:sSup>
                      <m:sSupPr>
                        <m:ctrlPr/>
                      </m:sSupPr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7" w:type="dxa"/>
            <w:vAlign w:val="center"/>
          </w:tcPr>
          <w:p w14:paraId="2E9FD2A6" w14:textId="2253FC33" w:rsidR="00C166BE" w:rsidRPr="005F5AB1" w:rsidRDefault="00C166BE" w:rsidP="004370BC">
            <w:pPr>
              <w:jc w:val="center"/>
              <w:rPr>
                <w:rFonts w:eastAsia="Times New Roman"/>
                <w:sz w:val="22"/>
                <w:lang w:eastAsia="es-MX"/>
              </w:rPr>
            </w:pPr>
            <w:r w:rsidRPr="005F5AB1">
              <w:rPr>
                <w:rFonts w:eastAsia="Times New Roman"/>
                <w:sz w:val="22"/>
                <w:lang w:eastAsia="es-MX"/>
              </w:rPr>
              <w:t>(</w:t>
            </w:r>
            <w:r w:rsidRPr="005F5AB1">
              <w:rPr>
                <w:rFonts w:eastAsia="Times New Roman"/>
              </w:rPr>
              <w:fldChar w:fldCharType="begin"/>
            </w:r>
            <w:r w:rsidRPr="005F5AB1">
              <w:rPr>
                <w:rFonts w:eastAsia="Times New Roman"/>
                <w:sz w:val="22"/>
                <w:lang w:eastAsia="es-MX"/>
              </w:rPr>
              <w:instrText xml:space="preserve"> SEQ ec \* MERGEFORMAT </w:instrText>
            </w:r>
            <w:r w:rsidRPr="005F5AB1">
              <w:rPr>
                <w:rFonts w:eastAsia="Times New Roman"/>
              </w:rPr>
              <w:fldChar w:fldCharType="separate"/>
            </w:r>
            <w:r w:rsidR="009A6B6E">
              <w:rPr>
                <w:rFonts w:eastAsia="Times New Roman"/>
                <w:noProof/>
                <w:sz w:val="22"/>
                <w:lang w:eastAsia="es-MX"/>
              </w:rPr>
              <w:t>2</w:t>
            </w:r>
            <w:r w:rsidRPr="005F5AB1">
              <w:rPr>
                <w:rFonts w:eastAsia="Times New Roman"/>
              </w:rPr>
              <w:fldChar w:fldCharType="end"/>
            </w:r>
            <w:r w:rsidRPr="005F5AB1">
              <w:rPr>
                <w:rFonts w:eastAsia="Times New Roman"/>
                <w:sz w:val="22"/>
                <w:lang w:eastAsia="es-MX"/>
              </w:rPr>
              <w:t>)</w:t>
            </w:r>
          </w:p>
        </w:tc>
      </w:tr>
    </w:tbl>
    <w:p w14:paraId="6EF0E447" w14:textId="792D8C26" w:rsidR="00C166BE" w:rsidRDefault="006D7F09" w:rsidP="00A9762B">
      <w:pPr>
        <w:rPr>
          <w:lang w:val="es-MX"/>
        </w:rPr>
      </w:pPr>
      <w:r>
        <w:rPr>
          <w:lang w:val="es-MX"/>
        </w:rPr>
        <w:t>Donde la masa ha desaparecido de la ecuación</w:t>
      </w:r>
      <w:r w:rsidR="0081052E">
        <w:rPr>
          <w:lang w:val="es-MX"/>
        </w:rPr>
        <w:t>.</w:t>
      </w:r>
      <w:r>
        <w:rPr>
          <w:lang w:val="es-MX"/>
        </w:rPr>
        <w:t xml:space="preserve"> </w:t>
      </w:r>
      <w:r w:rsidR="0081052E">
        <w:rPr>
          <w:lang w:val="es-MX"/>
        </w:rPr>
        <w:t xml:space="preserve">Para facilitar la resolución de la ecuación, es común realizar la aproximación de ángulo pequeño, en la cual, para oscilaciones con ángulos de amplitud menores a 10°, la función seno se puede aproximar como </w:t>
      </w:r>
      <m:oMath>
        <m:func>
          <m:funcPr>
            <m:ctrlPr>
              <w:rPr>
                <w:rFonts w:ascii="Cambria Math" w:hAnsi="Cambria Math"/>
                <w:i/>
                <w:lang w:val="es-MX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s-MX"/>
              </w:rPr>
              <m:t>sen</m:t>
            </m:r>
          </m:fName>
          <m:e>
            <m:r>
              <w:rPr>
                <w:rFonts w:ascii="Cambria Math" w:hAnsi="Cambria Math"/>
                <w:lang w:val="es-MX"/>
              </w:rPr>
              <m:t>ϕ</m:t>
            </m:r>
          </m:e>
        </m:func>
        <m:r>
          <w:rPr>
            <w:rFonts w:ascii="Cambria Math" w:hAnsi="Cambria Math"/>
            <w:lang w:val="es-MX"/>
          </w:rPr>
          <m:t>≈ϕ</m:t>
        </m:r>
      </m:oMath>
      <w:r w:rsidR="0081052E">
        <w:rPr>
          <w:lang w:val="es-MX"/>
        </w:rPr>
        <w:t xml:space="preserve"> (medidos en radianes). Así, la ecuación 2 se torna en: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"/>
        <w:gridCol w:w="7935"/>
        <w:gridCol w:w="757"/>
      </w:tblGrid>
      <w:tr w:rsidR="0081052E" w:rsidRPr="005F5AB1" w14:paraId="0E177E63" w14:textId="77777777" w:rsidTr="0068543C">
        <w:trPr>
          <w:jc w:val="center"/>
        </w:trPr>
        <w:tc>
          <w:tcPr>
            <w:tcW w:w="455" w:type="dxa"/>
            <w:vAlign w:val="center"/>
          </w:tcPr>
          <w:p w14:paraId="6D9CCB6B" w14:textId="77777777" w:rsidR="0081052E" w:rsidRPr="005F5AB1" w:rsidRDefault="0081052E" w:rsidP="0061567C">
            <w:pPr>
              <w:jc w:val="center"/>
              <w:rPr>
                <w:rFonts w:eastAsia="Times New Roman"/>
                <w:sz w:val="22"/>
                <w:lang w:eastAsia="es-MX"/>
              </w:rPr>
            </w:pPr>
          </w:p>
        </w:tc>
        <w:tc>
          <w:tcPr>
            <w:tcW w:w="7935" w:type="dxa"/>
            <w:vAlign w:val="center"/>
          </w:tcPr>
          <w:p w14:paraId="3334B39E" w14:textId="5CF52749" w:rsidR="0081052E" w:rsidRPr="005F5AB1" w:rsidRDefault="009A6B6E" w:rsidP="00891B71">
            <w:pPr>
              <w:pStyle w:val="Ecuacion"/>
              <w:rPr>
                <w:rFonts w:eastAsia="Times New Roman"/>
                <w:lang w:eastAsia="es-MX"/>
              </w:rPr>
            </w:pPr>
            <m:oMathPara>
              <m:oMath>
                <m:f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d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ϕ</m:t>
                    </m:r>
                  </m:num>
                  <m:den>
                    <m:r>
                      <m:t>d</m:t>
                    </m:r>
                    <m:sSup>
                      <m:sSupPr>
                        <m:ctrlPr/>
                      </m:sSupPr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=-</m:t>
                </m:r>
                <m:f>
                  <m:fPr>
                    <m:ctrlPr/>
                  </m:fPr>
                  <m:num>
                    <m:r>
                      <m:t>g</m:t>
                    </m:r>
                  </m:num>
                  <m:den>
                    <m:r>
                      <m:t>L</m:t>
                    </m:r>
                  </m:den>
                </m:f>
                <m:r>
                  <m:t>ϕ</m:t>
                </m:r>
                <m:r>
                  <w:rPr>
                    <w:rFonts w:eastAsia="Times New Roman"/>
                  </w:rPr>
                  <m:t xml:space="preserve">    ϕ≪1rad</m:t>
                </m:r>
              </m:oMath>
            </m:oMathPara>
          </w:p>
        </w:tc>
        <w:tc>
          <w:tcPr>
            <w:tcW w:w="757" w:type="dxa"/>
            <w:vAlign w:val="center"/>
          </w:tcPr>
          <w:p w14:paraId="07DB9609" w14:textId="71B4128E" w:rsidR="0081052E" w:rsidRPr="005F5AB1" w:rsidRDefault="0081052E" w:rsidP="004370BC">
            <w:pPr>
              <w:jc w:val="center"/>
              <w:rPr>
                <w:rFonts w:eastAsia="Times New Roman"/>
                <w:sz w:val="22"/>
                <w:lang w:eastAsia="es-MX"/>
              </w:rPr>
            </w:pPr>
            <w:r w:rsidRPr="005F5AB1">
              <w:rPr>
                <w:rFonts w:eastAsia="Times New Roman"/>
                <w:sz w:val="22"/>
                <w:lang w:eastAsia="es-MX"/>
              </w:rPr>
              <w:t>(</w:t>
            </w:r>
            <w:r w:rsidRPr="005F5AB1">
              <w:rPr>
                <w:rFonts w:eastAsia="Times New Roman"/>
              </w:rPr>
              <w:fldChar w:fldCharType="begin"/>
            </w:r>
            <w:r w:rsidRPr="005F5AB1">
              <w:rPr>
                <w:rFonts w:eastAsia="Times New Roman"/>
                <w:sz w:val="22"/>
                <w:lang w:eastAsia="es-MX"/>
              </w:rPr>
              <w:instrText xml:space="preserve"> SEQ ec \* MERGEFORMAT </w:instrText>
            </w:r>
            <w:r w:rsidRPr="005F5AB1">
              <w:rPr>
                <w:rFonts w:eastAsia="Times New Roman"/>
              </w:rPr>
              <w:fldChar w:fldCharType="separate"/>
            </w:r>
            <w:r w:rsidR="009A6B6E">
              <w:rPr>
                <w:rFonts w:eastAsia="Times New Roman"/>
                <w:noProof/>
                <w:sz w:val="22"/>
                <w:lang w:eastAsia="es-MX"/>
              </w:rPr>
              <w:t>3</w:t>
            </w:r>
            <w:r w:rsidRPr="005F5AB1">
              <w:rPr>
                <w:rFonts w:eastAsia="Times New Roman"/>
              </w:rPr>
              <w:fldChar w:fldCharType="end"/>
            </w:r>
            <w:r w:rsidRPr="005F5AB1">
              <w:rPr>
                <w:rFonts w:eastAsia="Times New Roman"/>
                <w:sz w:val="22"/>
                <w:lang w:eastAsia="es-MX"/>
              </w:rPr>
              <w:t>)</w:t>
            </w:r>
          </w:p>
        </w:tc>
      </w:tr>
    </w:tbl>
    <w:p w14:paraId="63667B80" w14:textId="73B345B0" w:rsidR="0081052E" w:rsidRDefault="00D73306" w:rsidP="00A9762B">
      <w:pPr>
        <w:rPr>
          <w:lang w:val="es-MX"/>
        </w:rPr>
      </w:pPr>
      <w:r>
        <w:rPr>
          <w:lang w:val="es-MX"/>
        </w:rPr>
        <w:t>La cual tiene la forma de una de las ecuaciones más importantes de la física, el Oscilador Armónico:</w:t>
      </w:r>
    </w:p>
    <w:p w14:paraId="3F85557E" w14:textId="740664C3" w:rsidR="00D73306" w:rsidRDefault="009A6B6E" w:rsidP="00A9762B">
      <w:pPr>
        <w:rPr>
          <w:lang w:val="es-MX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MX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s-MX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s-MX"/>
                </w:rPr>
                <m:t>ϕ</m:t>
              </m:r>
            </m:num>
            <m:den>
              <m:r>
                <w:rPr>
                  <w:rFonts w:ascii="Cambria Math" w:hAnsi="Cambria Math"/>
                  <w:lang w:val="es-MX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s-MX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lang w:val="es-MX"/>
                </w:rPr>
              </m:ctrlPr>
            </m:sSupPr>
            <m:e>
              <m:r>
                <w:rPr>
                  <w:rFonts w:ascii="Cambria Math" w:hAnsi="Cambria Math"/>
                  <w:lang w:val="es-MX"/>
                </w:rPr>
                <m:t>ω</m:t>
              </m:r>
            </m:e>
            <m:sup>
              <m:r>
                <w:rPr>
                  <w:rFonts w:ascii="Cambria Math" w:hAnsi="Cambria Math"/>
                  <w:lang w:val="es-MX"/>
                </w:rPr>
                <m:t>2</m:t>
              </m:r>
            </m:sup>
          </m:sSup>
          <m:r>
            <w:rPr>
              <w:rFonts w:ascii="Cambria Math" w:hAnsi="Cambria Math"/>
              <w:lang w:val="es-MX"/>
            </w:rPr>
            <m:t>ϕ</m:t>
          </m:r>
        </m:oMath>
      </m:oMathPara>
    </w:p>
    <w:p w14:paraId="64851439" w14:textId="72F0195E" w:rsidR="00D73306" w:rsidRDefault="00613FE9" w:rsidP="00A9762B">
      <w:pPr>
        <w:rPr>
          <w:lang w:val="es-MX"/>
        </w:rPr>
      </w:pPr>
      <w:r>
        <w:rPr>
          <w:lang w:val="es-MX"/>
        </w:rPr>
        <w:t>Con</w:t>
      </w:r>
      <w:r w:rsidR="00C55A45">
        <w:rPr>
          <w:lang w:val="es-MX"/>
        </w:rPr>
        <w:t xml:space="preserve"> </w:t>
      </w:r>
      <m:oMath>
        <m:r>
          <w:rPr>
            <w:rFonts w:ascii="Cambria Math" w:hAnsi="Cambria Math"/>
            <w:lang w:val="es-MX"/>
          </w:rPr>
          <m:t>ω=</m:t>
        </m:r>
        <m:rad>
          <m:radPr>
            <m:degHide m:val="1"/>
            <m:ctrlPr>
              <w:rPr>
                <w:rFonts w:ascii="Cambria Math" w:hAnsi="Cambria Math"/>
                <w:i/>
                <w:lang w:val="es-MX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s-MX"/>
                  </w:rPr>
                </m:ctrlPr>
              </m:fPr>
              <m:num>
                <m:r>
                  <w:rPr>
                    <w:rFonts w:ascii="Cambria Math" w:hAnsi="Cambria Math"/>
                    <w:lang w:val="es-MX"/>
                  </w:rPr>
                  <m:t>g</m:t>
                </m:r>
              </m:num>
              <m:den>
                <m:r>
                  <w:rPr>
                    <w:rFonts w:ascii="Cambria Math" w:hAnsi="Cambria Math"/>
                    <w:lang w:val="es-MX"/>
                  </w:rPr>
                  <m:t>L</m:t>
                </m:r>
              </m:den>
            </m:f>
          </m:e>
        </m:rad>
      </m:oMath>
      <w:r w:rsidR="00C55A45">
        <w:rPr>
          <w:lang w:val="es-MX"/>
        </w:rPr>
        <w:t xml:space="preserve">. La solución a esta ecuación también es muy conocida, y </w:t>
      </w:r>
      <w:r>
        <w:rPr>
          <w:lang w:val="es-MX"/>
        </w:rPr>
        <w:t>si es resuelta bajo las condiciones iniciales de ángulo inicial</w:t>
      </w:r>
      <w:r w:rsidR="007E2D10">
        <w:rPr>
          <w:lang w:val="es-MX"/>
        </w:rPr>
        <w:t xml:space="preserve"> (o de desplazamiento máximo)</w:t>
      </w:r>
      <w:r>
        <w:rPr>
          <w:lang w:val="es-MX"/>
        </w:rPr>
        <w:t xml:space="preserve"> </w:t>
      </w:r>
      <m:oMath>
        <m:r>
          <w:rPr>
            <w:rFonts w:ascii="Cambria Math" w:hAnsi="Cambria Math"/>
            <w:lang w:val="es-MX"/>
          </w:rPr>
          <m:t>ϕ</m:t>
        </m:r>
        <m:d>
          <m:dPr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r>
              <w:rPr>
                <w:rFonts w:ascii="Cambria Math" w:hAnsi="Cambria Math"/>
                <w:lang w:val="es-MX"/>
              </w:rPr>
              <m:t>t=0</m:t>
            </m:r>
          </m:e>
        </m:d>
        <m:r>
          <w:rPr>
            <w:rFonts w:ascii="Cambria Math" w:hAnsi="Cambria Math"/>
            <w:lang w:val="es-MX"/>
          </w:rPr>
          <m:t>=</m:t>
        </m:r>
        <m:sSub>
          <m:sSubPr>
            <m:ctrlPr>
              <w:rPr>
                <w:rFonts w:ascii="Cambria Math" w:hAnsi="Cambria Math"/>
                <w:i/>
                <w:lang w:val="es-MX"/>
              </w:rPr>
            </m:ctrlPr>
          </m:sSubPr>
          <m:e>
            <m:r>
              <w:rPr>
                <w:rFonts w:ascii="Cambria Math" w:hAnsi="Cambria Math"/>
                <w:lang w:val="es-MX"/>
              </w:rPr>
              <m:t>ϕ</m:t>
            </m:r>
          </m:e>
          <m:sub>
            <m:r>
              <w:rPr>
                <w:rFonts w:ascii="Cambria Math" w:hAnsi="Cambria Math"/>
                <w:lang w:val="es-MX"/>
              </w:rPr>
              <m:t>0</m:t>
            </m:r>
          </m:sub>
        </m:sSub>
      </m:oMath>
      <w:r>
        <w:rPr>
          <w:lang w:val="es-MX"/>
        </w:rPr>
        <w:t xml:space="preserve"> y partiendo del reposo </w:t>
      </w:r>
      <m:oMath>
        <m:d>
          <m:dPr>
            <m:ctrlPr>
              <w:rPr>
                <w:rFonts w:ascii="Cambria Math" w:hAnsi="Cambria Math"/>
                <w:i/>
                <w:lang w:val="es-MX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s-MX"/>
                  </w:rPr>
                </m:ctrlPr>
              </m:fPr>
              <m:num>
                <m:r>
                  <w:rPr>
                    <w:rFonts w:ascii="Cambria Math" w:hAnsi="Cambria Math"/>
                    <w:lang w:val="es-MX"/>
                  </w:rPr>
                  <m:t>dϕ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/>
                    <w:lang w:val="es-MX"/>
                  </w:rPr>
                  <m:t>dt</m:t>
                </m:r>
              </m:den>
            </m:f>
            <m:r>
              <w:rPr>
                <w:rFonts w:ascii="Cambria Math" w:hAnsi="Cambria Math"/>
                <w:lang w:val="es-MX"/>
              </w:rPr>
              <m:t>=0</m:t>
            </m:r>
          </m:e>
        </m:d>
      </m:oMath>
      <w:r>
        <w:rPr>
          <w:lang w:val="es-MX"/>
        </w:rPr>
        <w:t xml:space="preserve">, se encuentra que es </w:t>
      </w:r>
      <w:r w:rsidR="00C55A45" w:rsidRPr="00C55A45">
        <w:rPr>
          <w:rStyle w:val="ReferenciaCar"/>
        </w:rPr>
        <w:t>[3]</w:t>
      </w:r>
      <w:r w:rsidR="00C55A45">
        <w:rPr>
          <w:lang w:val="es-MX"/>
        </w:rPr>
        <w:t>:</w:t>
      </w:r>
    </w:p>
    <w:p w14:paraId="6B3CF8FF" w14:textId="4D0DCC0F" w:rsidR="00C55A45" w:rsidRDefault="00C55A45" w:rsidP="00A9762B">
      <w:pPr>
        <w:rPr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ϕ=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ϕ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val="es-MX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MX"/>
                    </w:rPr>
                    <m:t>ωt</m:t>
                  </m:r>
                </m:e>
              </m:d>
            </m:e>
          </m:func>
        </m:oMath>
      </m:oMathPara>
    </w:p>
    <w:p w14:paraId="061E5C90" w14:textId="01F94451" w:rsidR="00746667" w:rsidRDefault="00613FE9" w:rsidP="00A9762B">
      <w:r>
        <w:t xml:space="preserve">Donde </w:t>
      </w:r>
      <m:oMath>
        <m:r>
          <w:rPr>
            <w:rFonts w:ascii="Cambria Math" w:hAnsi="Cambria Math"/>
          </w:rPr>
          <m:t>ω</m:t>
        </m:r>
      </m:oMath>
      <w:r>
        <w:t xml:space="preserve"> es la frecuencia angular de la oscilación. Así, se encuentra que el periodo de oscilación está dado por: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"/>
        <w:gridCol w:w="7935"/>
        <w:gridCol w:w="757"/>
      </w:tblGrid>
      <w:tr w:rsidR="00A55836" w:rsidRPr="005F5AB1" w14:paraId="3E227F0A" w14:textId="77777777" w:rsidTr="0068543C">
        <w:trPr>
          <w:jc w:val="center"/>
        </w:trPr>
        <w:tc>
          <w:tcPr>
            <w:tcW w:w="455" w:type="dxa"/>
            <w:vAlign w:val="center"/>
          </w:tcPr>
          <w:p w14:paraId="4B07389A" w14:textId="77777777" w:rsidR="00A55836" w:rsidRPr="005F5AB1" w:rsidRDefault="00A55836" w:rsidP="0061567C">
            <w:pPr>
              <w:jc w:val="center"/>
              <w:rPr>
                <w:rFonts w:eastAsia="Times New Roman"/>
                <w:sz w:val="22"/>
                <w:lang w:eastAsia="es-MX"/>
              </w:rPr>
            </w:pPr>
          </w:p>
        </w:tc>
        <w:tc>
          <w:tcPr>
            <w:tcW w:w="7935" w:type="dxa"/>
            <w:vAlign w:val="center"/>
          </w:tcPr>
          <w:p w14:paraId="6F13560B" w14:textId="75394951" w:rsidR="00A55836" w:rsidRPr="005F5AB1" w:rsidRDefault="009A6B6E" w:rsidP="00891B71">
            <w:pPr>
              <w:pStyle w:val="Ecuacion"/>
              <w:rPr>
                <w:rFonts w:eastAsia="Times New Roman"/>
                <w:lang w:eastAsia="es-MX"/>
              </w:rPr>
            </w:pPr>
            <m:oMathPara>
              <m:oMath>
                <m:sSub>
                  <m:sSubPr>
                    <m:ctrlPr>
                      <w:rPr>
                        <w:rStyle w:val="EcuacionCar"/>
                        <w:bCs/>
                        <w:i/>
                        <w:sz w:val="22"/>
                      </w:rPr>
                    </m:ctrlPr>
                  </m:sSubPr>
                  <m:e>
                    <m:r>
                      <w:rPr>
                        <w:rStyle w:val="EcuacionCar"/>
                        <w:sz w:val="22"/>
                      </w:rPr>
                      <m:t>t</m:t>
                    </m:r>
                  </m:e>
                  <m:sub>
                    <m:r>
                      <w:rPr>
                        <w:rStyle w:val="EcuacionCar"/>
                        <w:sz w:val="22"/>
                      </w:rPr>
                      <m:t>0</m:t>
                    </m:r>
                  </m:sub>
                </m:sSub>
                <m:r>
                  <m:t>=</m:t>
                </m:r>
                <m:f>
                  <m:fPr>
                    <m:ctrlPr/>
                  </m:fPr>
                  <m:num>
                    <m:r>
                      <m:t>2π</m:t>
                    </m:r>
                  </m:num>
                  <m:den>
                    <m:r>
                      <m:t>ω</m:t>
                    </m:r>
                  </m:den>
                </m:f>
                <m:r>
                  <m:t>=2π</m:t>
                </m:r>
                <m:rad>
                  <m:radPr>
                    <m:degHide m:val="1"/>
                    <m:ctrlPr/>
                  </m:radPr>
                  <m:deg/>
                  <m:e>
                    <m:f>
                      <m:fPr>
                        <m:ctrlPr/>
                      </m:fPr>
                      <m:num>
                        <m:r>
                          <m:t>L</m:t>
                        </m:r>
                      </m:num>
                      <m:den>
                        <m:r>
                          <m:t>g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757" w:type="dxa"/>
            <w:vAlign w:val="center"/>
          </w:tcPr>
          <w:p w14:paraId="53D8C5A0" w14:textId="31D52FB7" w:rsidR="00A55836" w:rsidRPr="005F5AB1" w:rsidRDefault="00A55836" w:rsidP="004370BC">
            <w:pPr>
              <w:jc w:val="center"/>
              <w:rPr>
                <w:rFonts w:eastAsia="Times New Roman"/>
                <w:sz w:val="22"/>
                <w:lang w:eastAsia="es-MX"/>
              </w:rPr>
            </w:pPr>
            <w:r w:rsidRPr="005F5AB1">
              <w:rPr>
                <w:rFonts w:eastAsia="Times New Roman"/>
                <w:sz w:val="22"/>
                <w:lang w:eastAsia="es-MX"/>
              </w:rPr>
              <w:t>(</w:t>
            </w:r>
            <w:r w:rsidRPr="005F5AB1">
              <w:rPr>
                <w:rFonts w:eastAsia="Times New Roman"/>
              </w:rPr>
              <w:fldChar w:fldCharType="begin"/>
            </w:r>
            <w:r w:rsidRPr="005F5AB1">
              <w:rPr>
                <w:rFonts w:eastAsia="Times New Roman"/>
                <w:sz w:val="22"/>
                <w:lang w:eastAsia="es-MX"/>
              </w:rPr>
              <w:instrText xml:space="preserve"> SEQ ec \* MERGEFORMAT </w:instrText>
            </w:r>
            <w:r w:rsidRPr="005F5AB1">
              <w:rPr>
                <w:rFonts w:eastAsia="Times New Roman"/>
              </w:rPr>
              <w:fldChar w:fldCharType="separate"/>
            </w:r>
            <w:r w:rsidR="009A6B6E">
              <w:rPr>
                <w:rFonts w:eastAsia="Times New Roman"/>
                <w:noProof/>
                <w:sz w:val="22"/>
                <w:lang w:eastAsia="es-MX"/>
              </w:rPr>
              <w:t>4</w:t>
            </w:r>
            <w:r w:rsidRPr="005F5AB1">
              <w:rPr>
                <w:rFonts w:eastAsia="Times New Roman"/>
              </w:rPr>
              <w:fldChar w:fldCharType="end"/>
            </w:r>
            <w:r w:rsidRPr="005F5AB1">
              <w:rPr>
                <w:rFonts w:eastAsia="Times New Roman"/>
                <w:sz w:val="22"/>
                <w:lang w:eastAsia="es-MX"/>
              </w:rPr>
              <w:t>)</w:t>
            </w:r>
          </w:p>
        </w:tc>
      </w:tr>
    </w:tbl>
    <w:p w14:paraId="329858CE" w14:textId="4100BCD7" w:rsidR="00613FE9" w:rsidRDefault="00EB6EDC" w:rsidP="00A9762B">
      <w:r>
        <w:t>Así, cuanto mayor sea la longitud del péndulo, mayor será el periodo. De igual forma se observa que el periodo es independiente de la amplitud de oscilación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).</w:t>
      </w:r>
    </w:p>
    <w:p w14:paraId="54594C1C" w14:textId="66DC7B84" w:rsidR="00E8283C" w:rsidRDefault="006C1833" w:rsidP="00E8283C">
      <w:pPr>
        <w:pStyle w:val="Subtitulo"/>
      </w:pPr>
      <w:bookmarkStart w:id="11" w:name="_Toc149592030"/>
      <w:r>
        <w:rPr>
          <w:caps w:val="0"/>
        </w:rPr>
        <w:t>EL PÉNDULO COMO GRAVÍMETRO</w:t>
      </w:r>
      <w:r w:rsidR="00E8283C">
        <w:t>.</w:t>
      </w:r>
      <w:bookmarkEnd w:id="11"/>
    </w:p>
    <w:p w14:paraId="0B6F0633" w14:textId="134009A6" w:rsidR="00EB6EDC" w:rsidRDefault="00EB6EDC" w:rsidP="00A9762B">
      <w:r>
        <w:t>De la ecuación 4 podemos ver que un péndulo simple puede ser utilizado para medir la aceleración debida a la gravedad (</w:t>
      </w:r>
      <m:oMath>
        <m:r>
          <w:rPr>
            <w:rFonts w:ascii="Cambria Math" w:hAnsi="Cambria Math"/>
          </w:rPr>
          <m:t>g</m:t>
        </m:r>
      </m:oMath>
      <w:r>
        <w:t>), siempre y cuando las oscilaciones tengan amplitudes pequeñas.</w:t>
      </w:r>
      <w:r w:rsidR="002F013B">
        <w:t xml:space="preserve"> Simplemente hay que implementar un péndulo simple, hacer que oscile a ángulos pequeños y medir su longitud (</w:t>
      </w:r>
      <w:r w:rsidR="002F013B" w:rsidRPr="002F013B">
        <w:rPr>
          <w:i/>
          <w:iCs/>
        </w:rPr>
        <w:t>L</w:t>
      </w:r>
      <w:r w:rsidR="002F013B">
        <w:t>) y periodo de oscilación correspondiente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F013B">
        <w:t>).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"/>
        <w:gridCol w:w="7935"/>
        <w:gridCol w:w="757"/>
      </w:tblGrid>
      <w:tr w:rsidR="002F013B" w:rsidRPr="005F5AB1" w14:paraId="3511B982" w14:textId="77777777" w:rsidTr="0068543C">
        <w:trPr>
          <w:jc w:val="center"/>
        </w:trPr>
        <w:tc>
          <w:tcPr>
            <w:tcW w:w="455" w:type="dxa"/>
            <w:vAlign w:val="center"/>
          </w:tcPr>
          <w:p w14:paraId="25924DB6" w14:textId="77777777" w:rsidR="002F013B" w:rsidRPr="005F5AB1" w:rsidRDefault="002F013B" w:rsidP="0061567C">
            <w:pPr>
              <w:jc w:val="center"/>
              <w:rPr>
                <w:rFonts w:eastAsia="Times New Roman"/>
                <w:sz w:val="22"/>
                <w:lang w:eastAsia="es-MX"/>
              </w:rPr>
            </w:pPr>
          </w:p>
        </w:tc>
        <w:tc>
          <w:tcPr>
            <w:tcW w:w="7935" w:type="dxa"/>
            <w:vAlign w:val="center"/>
          </w:tcPr>
          <w:p w14:paraId="78BC0386" w14:textId="677CE78A" w:rsidR="002F013B" w:rsidRPr="005F5AB1" w:rsidRDefault="002F013B" w:rsidP="00891B71">
            <w:pPr>
              <w:pStyle w:val="Ecuacion"/>
              <w:rPr>
                <w:rFonts w:eastAsia="Times New Roman"/>
                <w:lang w:eastAsia="es-MX"/>
              </w:rPr>
            </w:pPr>
            <m:oMathPara>
              <m:oMath>
                <m:r>
                  <m:t>g=4</m:t>
                </m:r>
                <m:sSup>
                  <m:sSupPr>
                    <m:ctrlPr/>
                  </m:sSupPr>
                  <m:e>
                    <m:r>
                      <m:t>π</m:t>
                    </m:r>
                  </m:e>
                  <m:sup>
                    <m:r>
                      <m:t>2</m:t>
                    </m:r>
                  </m:sup>
                </m:sSup>
                <m:f>
                  <m:fPr>
                    <m:ctrlPr/>
                  </m:fPr>
                  <m:num>
                    <m:r>
                      <m:t>L</m:t>
                    </m:r>
                  </m:num>
                  <m:den>
                    <m:sSubSup>
                      <m:sSubSupPr>
                        <m:ctrlPr/>
                      </m:sSubSupPr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757" w:type="dxa"/>
            <w:vAlign w:val="center"/>
          </w:tcPr>
          <w:p w14:paraId="5FE025A9" w14:textId="07B21649" w:rsidR="002F013B" w:rsidRPr="005F5AB1" w:rsidRDefault="002F013B" w:rsidP="004370BC">
            <w:pPr>
              <w:jc w:val="center"/>
              <w:rPr>
                <w:rFonts w:eastAsia="Times New Roman"/>
                <w:sz w:val="22"/>
                <w:lang w:eastAsia="es-MX"/>
              </w:rPr>
            </w:pPr>
            <w:r w:rsidRPr="005F5AB1">
              <w:rPr>
                <w:rFonts w:eastAsia="Times New Roman"/>
                <w:sz w:val="22"/>
                <w:lang w:eastAsia="es-MX"/>
              </w:rPr>
              <w:t>(</w:t>
            </w:r>
            <w:r w:rsidRPr="005F5AB1">
              <w:rPr>
                <w:rFonts w:eastAsia="Times New Roman"/>
              </w:rPr>
              <w:fldChar w:fldCharType="begin"/>
            </w:r>
            <w:r w:rsidRPr="005F5AB1">
              <w:rPr>
                <w:rFonts w:eastAsia="Times New Roman"/>
                <w:sz w:val="22"/>
                <w:lang w:eastAsia="es-MX"/>
              </w:rPr>
              <w:instrText xml:space="preserve"> SEQ ec \* MERGEFORMAT </w:instrText>
            </w:r>
            <w:r w:rsidRPr="005F5AB1">
              <w:rPr>
                <w:rFonts w:eastAsia="Times New Roman"/>
              </w:rPr>
              <w:fldChar w:fldCharType="separate"/>
            </w:r>
            <w:r w:rsidR="009A6B6E">
              <w:rPr>
                <w:rFonts w:eastAsia="Times New Roman"/>
                <w:noProof/>
                <w:sz w:val="22"/>
                <w:lang w:eastAsia="es-MX"/>
              </w:rPr>
              <w:t>5</w:t>
            </w:r>
            <w:r w:rsidRPr="005F5AB1">
              <w:rPr>
                <w:rFonts w:eastAsia="Times New Roman"/>
              </w:rPr>
              <w:fldChar w:fldCharType="end"/>
            </w:r>
            <w:r w:rsidRPr="005F5AB1">
              <w:rPr>
                <w:rFonts w:eastAsia="Times New Roman"/>
                <w:sz w:val="22"/>
                <w:lang w:eastAsia="es-MX"/>
              </w:rPr>
              <w:t>)</w:t>
            </w:r>
          </w:p>
        </w:tc>
      </w:tr>
    </w:tbl>
    <w:p w14:paraId="266DCDDE" w14:textId="5C466F7F" w:rsidR="002F013B" w:rsidRDefault="002F013B" w:rsidP="00A9762B">
      <w:r>
        <w:t xml:space="preserve">En la práctica, cuando se tienen longitudes pequeñas, se presentarán periodos de oscilación reducidos que son difíciles de medir debido a nuestro tiempo de reacción, por lo que en estas situaciones es recomendable medir el periodo de </w:t>
      </w:r>
      <m:oMath>
        <m:r>
          <w:rPr>
            <w:rFonts w:ascii="Cambria Math" w:hAnsi="Cambria Math"/>
          </w:rPr>
          <m:t>n</m:t>
        </m:r>
      </m:oMath>
      <w:r>
        <w:t xml:space="preserve"> oscilaciones y posteriormente dicho valor dividirlo entre </w:t>
      </w:r>
      <m:oMath>
        <m:r>
          <w:rPr>
            <w:rFonts w:ascii="Cambria Math" w:hAnsi="Cambria Math"/>
          </w:rPr>
          <m:t>n</m:t>
        </m:r>
      </m:oMath>
      <w:r>
        <w:t xml:space="preserve"> para deducir el valor del periodo de una oscilación. Esto ayuda a reducir el error de la medida.</w:t>
      </w:r>
    </w:p>
    <w:p w14:paraId="15303B7F" w14:textId="15B338E3" w:rsidR="008D6DAE" w:rsidRDefault="008D6DAE" w:rsidP="00A9762B">
      <w:r>
        <w:t>De igual forma es recomendable tener conocimiento del tiempo de reacción de la persona que realice la medición.</w:t>
      </w:r>
    </w:p>
    <w:p w14:paraId="24DF0FB3" w14:textId="52C3241E" w:rsidR="006E76FE" w:rsidRDefault="006C1833" w:rsidP="006B72B5">
      <w:pPr>
        <w:pStyle w:val="Subtitulo"/>
        <w:rPr>
          <w:rFonts w:eastAsia="Times New Roman"/>
          <w:lang w:eastAsia="es-MX"/>
        </w:rPr>
      </w:pPr>
      <w:bookmarkStart w:id="12" w:name="_Toc80287257"/>
      <w:bookmarkStart w:id="13" w:name="_Toc149592031"/>
      <w:r>
        <w:rPr>
          <w:caps w:val="0"/>
        </w:rPr>
        <w:t>EJERCICIOS</w:t>
      </w:r>
      <w:r w:rsidR="006B72B5">
        <w:rPr>
          <w:rFonts w:eastAsia="Times New Roman"/>
          <w:lang w:eastAsia="es-MX"/>
        </w:rPr>
        <w:t>.</w:t>
      </w:r>
      <w:bookmarkEnd w:id="12"/>
      <w:bookmarkEnd w:id="13"/>
    </w:p>
    <w:p w14:paraId="479BE9CE" w14:textId="4DA966F3" w:rsidR="008D6DAE" w:rsidRDefault="008D6DAE" w:rsidP="008949FF">
      <w:pPr>
        <w:pStyle w:val="Ejercicios"/>
        <w:numPr>
          <w:ilvl w:val="0"/>
          <w:numId w:val="34"/>
        </w:numPr>
      </w:pPr>
      <w:r>
        <w:t>A partir de la ecuación 5, deducir la fórmula de propagación para la incertidumbre nominal de la aceleración gravitatoria.</w:t>
      </w:r>
    </w:p>
    <w:p w14:paraId="76DF5C74" w14:textId="6B94B8D3" w:rsidR="00C41BDA" w:rsidRDefault="00C41BDA" w:rsidP="00C41BDA">
      <w:pPr>
        <w:pStyle w:val="Ejercicios"/>
        <w:numPr>
          <w:ilvl w:val="0"/>
          <w:numId w:val="34"/>
        </w:numPr>
      </w:pPr>
      <w:r>
        <w:t>¿Cómo se linealiza la ecuación del péndulo de forma que se encuentre el valor de la constante de la gravedad a partir de la pendiente de un conjunto de mediciones de longitud y periodo?</w:t>
      </w:r>
    </w:p>
    <w:p w14:paraId="65250035" w14:textId="3E9DA6C3" w:rsidR="008D6DAE" w:rsidRDefault="008D6DAE" w:rsidP="008949FF">
      <w:pPr>
        <w:pStyle w:val="Ejercicios"/>
        <w:numPr>
          <w:ilvl w:val="0"/>
          <w:numId w:val="34"/>
        </w:numPr>
      </w:pPr>
      <w:r>
        <w:t xml:space="preserve">¿Cuál es el periodo de oscilación de un péndulo de 1m de longitud en la Ciudad de México, donde </w:t>
      </w:r>
      <m:oMath>
        <m:r>
          <w:rPr>
            <w:rFonts w:ascii="Cambria Math" w:hAnsi="Cambria Math"/>
          </w:rPr>
          <m:t>g=9.7796m/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? </w:t>
      </w:r>
    </w:p>
    <w:p w14:paraId="1F664E6F" w14:textId="42AD81D8" w:rsidR="008949FF" w:rsidRDefault="0043626F" w:rsidP="008949FF">
      <w:pPr>
        <w:pStyle w:val="Ejercicios"/>
        <w:numPr>
          <w:ilvl w:val="0"/>
          <w:numId w:val="34"/>
        </w:numPr>
      </w:pPr>
      <w:r>
        <w:t xml:space="preserve">Al utilizar un péndulo simple de </w:t>
      </w:r>
      <m:oMath>
        <m:r>
          <w:rPr>
            <w:rFonts w:ascii="Cambria Math" w:hAnsi="Cambria Math"/>
          </w:rPr>
          <m:t>2m</m:t>
        </m:r>
      </m:oMath>
      <w:r>
        <w:t xml:space="preserve"> de longitud en </w:t>
      </w:r>
      <w:r w:rsidR="004F79D9">
        <w:t>Anchorage</w:t>
      </w:r>
      <w:r>
        <w:t>,</w:t>
      </w:r>
      <w:r w:rsidR="004F79D9">
        <w:t xml:space="preserve"> Alaska,</w:t>
      </w:r>
      <w:r>
        <w:t xml:space="preserve"> se </w:t>
      </w:r>
      <w:r w:rsidR="00EB469F">
        <w:t xml:space="preserve">mide un periodo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=2.835s</m:t>
        </m:r>
      </m:oMath>
      <w:r w:rsidR="004F79D9">
        <w:t xml:space="preserve">; </w:t>
      </w:r>
      <w:r w:rsidR="00EB469F">
        <w:t xml:space="preserve">con el mismo péndulo se hace la medición en </w:t>
      </w:r>
      <w:proofErr w:type="spellStart"/>
      <w:r w:rsidR="004F79D9">
        <w:t>Kandy</w:t>
      </w:r>
      <w:proofErr w:type="spellEnd"/>
      <w:r w:rsidR="00EB469F">
        <w:t>,</w:t>
      </w:r>
      <w:r w:rsidR="004F79D9">
        <w:t xml:space="preserve"> Sri Lanka, </w:t>
      </w:r>
      <w:r w:rsidR="00EB469F">
        <w:t xml:space="preserve">dando un periodo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=2.842s</m:t>
        </m:r>
      </m:oMath>
      <w:r w:rsidR="008949FF">
        <w:t>.</w:t>
      </w:r>
      <w:r w:rsidR="00EB469F">
        <w:t xml:space="preserve"> ¿Cuál es el valor de la aceleración de la gravedad en cada lugar?</w:t>
      </w:r>
      <w:r w:rsidR="008949FF">
        <w:t xml:space="preserve"> </w:t>
      </w:r>
    </w:p>
    <w:p w14:paraId="17688F5D" w14:textId="6DC42FA6" w:rsidR="00B72AE5" w:rsidRPr="00B6189D" w:rsidRDefault="000A73F0" w:rsidP="00B72AE5">
      <w:pPr>
        <w:pStyle w:val="Subtitulo"/>
        <w:rPr>
          <w:rFonts w:eastAsia="Times New Roman"/>
          <w:lang w:val="en-US" w:eastAsia="es-MX"/>
        </w:rPr>
      </w:pPr>
      <w:bookmarkStart w:id="14" w:name="_Toc80287262"/>
      <w:r w:rsidRPr="006F0281">
        <w:rPr>
          <w:rFonts w:eastAsia="Times New Roman"/>
          <w:lang w:val="es-MX" w:eastAsia="es-MX"/>
        </w:rPr>
        <w:t xml:space="preserve">  </w:t>
      </w:r>
      <w:bookmarkStart w:id="15" w:name="_Toc149592032"/>
      <w:r w:rsidR="006C1833" w:rsidRPr="00B6189D">
        <w:rPr>
          <w:rFonts w:eastAsia="Times New Roman"/>
          <w:caps w:val="0"/>
          <w:lang w:val="en-US" w:eastAsia="es-MX"/>
        </w:rPr>
        <w:t>REFERENCIAS</w:t>
      </w:r>
      <w:r w:rsidR="00B72AE5" w:rsidRPr="00B6189D">
        <w:rPr>
          <w:rFonts w:eastAsia="Times New Roman"/>
          <w:lang w:val="en-US" w:eastAsia="es-MX"/>
        </w:rPr>
        <w:t>.</w:t>
      </w:r>
      <w:bookmarkEnd w:id="14"/>
      <w:bookmarkEnd w:id="15"/>
    </w:p>
    <w:p w14:paraId="329677CE" w14:textId="66BE6185" w:rsidR="00586ABA" w:rsidRDefault="004D7340" w:rsidP="007019F9">
      <w:pPr>
        <w:pStyle w:val="Referenciasfinal"/>
      </w:pPr>
      <w:bookmarkStart w:id="16" w:name="_Hlk148775376"/>
      <w:r>
        <w:rPr>
          <w:iCs/>
        </w:rPr>
        <w:t xml:space="preserve">R. Temple, </w:t>
      </w:r>
      <w:r w:rsidRPr="004D7340">
        <w:rPr>
          <w:i/>
        </w:rPr>
        <w:t>The Genius Of China 3000 Years Of Science, Discovery, And Invention</w:t>
      </w:r>
      <w:r w:rsidR="0021282D">
        <w:t xml:space="preserve">, </w:t>
      </w:r>
      <w:r w:rsidRPr="004D7340">
        <w:t>Inner Traditions</w:t>
      </w:r>
      <w:r>
        <w:t xml:space="preserve"> Int.</w:t>
      </w:r>
      <w:r w:rsidR="0021282D">
        <w:t>, 1</w:t>
      </w:r>
      <w:r w:rsidR="0021282D" w:rsidRPr="0021282D">
        <w:rPr>
          <w:vertAlign w:val="superscript"/>
        </w:rPr>
        <w:t>a</w:t>
      </w:r>
      <w:r w:rsidR="0021282D">
        <w:t xml:space="preserve"> </w:t>
      </w:r>
      <w:proofErr w:type="spellStart"/>
      <w:r w:rsidR="0021282D" w:rsidRPr="0021282D">
        <w:t>edición</w:t>
      </w:r>
      <w:proofErr w:type="spellEnd"/>
      <w:r w:rsidR="0021282D" w:rsidRPr="0021282D">
        <w:t>, 200</w:t>
      </w:r>
      <w:r>
        <w:t>7</w:t>
      </w:r>
      <w:r w:rsidR="0021282D" w:rsidRPr="0021282D">
        <w:t>.</w:t>
      </w:r>
    </w:p>
    <w:p w14:paraId="04561515" w14:textId="395AB4E0" w:rsidR="00270CA7" w:rsidRPr="0021282D" w:rsidRDefault="004D7340" w:rsidP="007019F9">
      <w:pPr>
        <w:pStyle w:val="Referenciasfinal"/>
      </w:pPr>
      <w:r>
        <w:rPr>
          <w:iCs/>
        </w:rPr>
        <w:t>S. M. Carroll,</w:t>
      </w:r>
      <w:r w:rsidR="00270CA7">
        <w:rPr>
          <w:i/>
        </w:rPr>
        <w:t xml:space="preserve"> </w:t>
      </w:r>
      <w:r w:rsidRPr="004D7340">
        <w:rPr>
          <w:i/>
        </w:rPr>
        <w:t>From Eternity to Here</w:t>
      </w:r>
      <w:r w:rsidR="00F605E1">
        <w:rPr>
          <w:i/>
        </w:rPr>
        <w:t xml:space="preserve">. </w:t>
      </w:r>
      <w:r w:rsidR="00601BF1" w:rsidRPr="00601BF1">
        <w:t xml:space="preserve">Ed. </w:t>
      </w:r>
      <w:r w:rsidR="003417BE" w:rsidRPr="003417BE">
        <w:rPr>
          <w:iCs/>
        </w:rPr>
        <w:t>Dutton</w:t>
      </w:r>
      <w:r w:rsidR="00F605E1" w:rsidRPr="00F605E1">
        <w:rPr>
          <w:iCs/>
        </w:rPr>
        <w:t>.</w:t>
      </w:r>
      <w:r w:rsidR="00F605E1">
        <w:rPr>
          <w:iCs/>
        </w:rPr>
        <w:t xml:space="preserve"> 20</w:t>
      </w:r>
      <w:r>
        <w:rPr>
          <w:iCs/>
        </w:rPr>
        <w:t>10</w:t>
      </w:r>
      <w:r w:rsidR="00F605E1">
        <w:rPr>
          <w:iCs/>
        </w:rPr>
        <w:t>.</w:t>
      </w:r>
      <w:r w:rsidR="00270CA7">
        <w:rPr>
          <w:i/>
        </w:rPr>
        <w:t xml:space="preserve"> </w:t>
      </w:r>
    </w:p>
    <w:p w14:paraId="156348D8" w14:textId="4C4A6B81" w:rsidR="007019F9" w:rsidRPr="007019F9" w:rsidRDefault="00601BF1" w:rsidP="007019F9">
      <w:pPr>
        <w:pStyle w:val="Referenciasfinal"/>
        <w:rPr>
          <w:lang w:val="es-MX"/>
        </w:rPr>
      </w:pPr>
      <w:r>
        <w:rPr>
          <w:iCs/>
          <w:lang w:val="es-MX"/>
        </w:rPr>
        <w:t xml:space="preserve">D. G. </w:t>
      </w:r>
      <w:proofErr w:type="spellStart"/>
      <w:r w:rsidR="0094254D">
        <w:rPr>
          <w:iCs/>
          <w:lang w:val="es-MX"/>
        </w:rPr>
        <w:t>Zill</w:t>
      </w:r>
      <w:proofErr w:type="spellEnd"/>
      <w:r>
        <w:rPr>
          <w:iCs/>
          <w:lang w:val="es-MX"/>
        </w:rPr>
        <w:t xml:space="preserve">, M. </w:t>
      </w:r>
      <w:proofErr w:type="spellStart"/>
      <w:r>
        <w:rPr>
          <w:iCs/>
          <w:lang w:val="es-MX"/>
        </w:rPr>
        <w:t>R.Cullen</w:t>
      </w:r>
      <w:proofErr w:type="spellEnd"/>
      <w:r w:rsidR="0094254D">
        <w:rPr>
          <w:iCs/>
          <w:lang w:val="es-MX"/>
        </w:rPr>
        <w:t xml:space="preserve">. </w:t>
      </w:r>
      <w:r>
        <w:rPr>
          <w:i/>
          <w:lang w:val="es-MX"/>
        </w:rPr>
        <w:t>Ecuaciones diferenciales con problemas de valores en la frontera</w:t>
      </w:r>
      <w:r w:rsidR="007019F9" w:rsidRPr="007019F9">
        <w:rPr>
          <w:lang w:val="es-MX"/>
        </w:rPr>
        <w:t>,</w:t>
      </w:r>
      <w:r>
        <w:rPr>
          <w:lang w:val="es-MX"/>
        </w:rPr>
        <w:t xml:space="preserve"> 5</w:t>
      </w:r>
      <w:r w:rsidR="004839CC">
        <w:rPr>
          <w:lang w:val="es-MX"/>
        </w:rPr>
        <w:t xml:space="preserve">ª </w:t>
      </w:r>
      <w:r>
        <w:rPr>
          <w:lang w:val="es-MX"/>
        </w:rPr>
        <w:t>edición</w:t>
      </w:r>
      <w:r w:rsidR="004839CC">
        <w:rPr>
          <w:lang w:val="es-MX"/>
        </w:rPr>
        <w:t xml:space="preserve">, </w:t>
      </w:r>
      <w:r>
        <w:rPr>
          <w:lang w:val="es-MX"/>
        </w:rPr>
        <w:t xml:space="preserve">Thomson </w:t>
      </w:r>
      <w:proofErr w:type="spellStart"/>
      <w:r w:rsidR="0043626F">
        <w:rPr>
          <w:lang w:val="es-MX"/>
        </w:rPr>
        <w:t>Learning</w:t>
      </w:r>
      <w:proofErr w:type="spellEnd"/>
      <w:r w:rsidR="0043626F">
        <w:rPr>
          <w:lang w:val="es-MX"/>
        </w:rPr>
        <w:t>, 2002</w:t>
      </w:r>
      <w:r w:rsidR="004839CC">
        <w:rPr>
          <w:lang w:val="es-MX"/>
        </w:rPr>
        <w:t xml:space="preserve">. </w:t>
      </w:r>
      <w:bookmarkEnd w:id="16"/>
    </w:p>
    <w:sectPr w:rsidR="007019F9" w:rsidRPr="007019F9" w:rsidSect="00B7202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2242" w:h="15842" w:code="1"/>
      <w:pgMar w:top="851" w:right="851" w:bottom="851" w:left="567" w:header="709" w:footer="709" w:gutter="284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561623" w14:textId="77777777" w:rsidR="006C76BB" w:rsidRDefault="006C76BB">
      <w:pPr>
        <w:spacing w:after="0"/>
      </w:pPr>
      <w:r>
        <w:separator/>
      </w:r>
    </w:p>
  </w:endnote>
  <w:endnote w:type="continuationSeparator" w:id="0">
    <w:p w14:paraId="4128F924" w14:textId="77777777" w:rsidR="006C76BB" w:rsidRDefault="006C76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-Nspire Sans">
    <w:altName w:val="Microsoft YaHei"/>
    <w:panose1 w:val="020B0604020202020204"/>
    <w:charset w:val="86"/>
    <w:family w:val="swiss"/>
    <w:pitch w:val="variable"/>
    <w:sig w:usb0="A00002BF" w:usb1="7ACFFCFB" w:usb2="00000016" w:usb3="00000000" w:csb0="0014009F" w:csb1="00000000"/>
  </w:font>
  <w:font w:name="ヒラギノ角ゴ Pro W3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1255F" w14:textId="7103699A" w:rsidR="001C79A6" w:rsidRDefault="001C79A6">
    <w:pPr>
      <w:pStyle w:val="Piedepginapar"/>
    </w:pPr>
    <w:r>
      <w:rPr>
        <w:lang w:val="en-US"/>
      </w:rPr>
      <w:fldChar w:fldCharType="begin"/>
    </w:r>
    <w:r>
      <w:instrText xml:space="preserve"> PAGE   \* MERGEFORMAT </w:instrText>
    </w:r>
    <w:r>
      <w:rPr>
        <w:lang w:val="en-US"/>
      </w:rPr>
      <w:fldChar w:fldCharType="separate"/>
    </w:r>
    <w:r w:rsidR="009A6B6E" w:rsidRPr="009A6B6E">
      <w:rPr>
        <w:noProof/>
        <w:sz w:val="24"/>
        <w:szCs w:val="24"/>
      </w:rPr>
      <w:t>4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D5AFBA" w14:textId="5E64BA78" w:rsidR="001C79A6" w:rsidRDefault="001C79A6">
    <w:pPr>
      <w:pStyle w:val="Piedepginaimpar"/>
    </w:pPr>
    <w:r>
      <w:t xml:space="preserve"> </w:t>
    </w:r>
    <w:r>
      <w:rPr>
        <w:lang w:val="en-US"/>
      </w:rPr>
      <w:fldChar w:fldCharType="begin"/>
    </w:r>
    <w:r>
      <w:instrText xml:space="preserve"> PAGE   \* MERGEFORMAT </w:instrText>
    </w:r>
    <w:r>
      <w:rPr>
        <w:lang w:val="en-US"/>
      </w:rPr>
      <w:fldChar w:fldCharType="separate"/>
    </w:r>
    <w:r w:rsidR="009A6B6E" w:rsidRPr="009A6B6E">
      <w:rPr>
        <w:noProof/>
        <w:sz w:val="24"/>
        <w:szCs w:val="24"/>
      </w:rPr>
      <w:t>3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A9CBA" w14:textId="77777777" w:rsidR="006C76BB" w:rsidRDefault="006C76BB">
      <w:pPr>
        <w:spacing w:after="0"/>
      </w:pPr>
      <w:r>
        <w:separator/>
      </w:r>
    </w:p>
  </w:footnote>
  <w:footnote w:type="continuationSeparator" w:id="0">
    <w:p w14:paraId="3DF58440" w14:textId="77777777" w:rsidR="006C76BB" w:rsidRDefault="006C76B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E3C39E" w14:textId="5214E561" w:rsidR="001C79A6" w:rsidRDefault="009A6B6E" w:rsidP="001130D1">
    <w:pPr>
      <w:pStyle w:val="Encabezadopar"/>
      <w:tabs>
        <w:tab w:val="left" w:pos="7112"/>
        <w:tab w:val="left" w:pos="7688"/>
        <w:tab w:val="left" w:pos="7814"/>
        <w:tab w:val="left" w:pos="8077"/>
      </w:tabs>
    </w:pPr>
    <w:r>
      <w:rPr>
        <w:noProof/>
      </w:rPr>
      <w:pict w14:anchorId="579886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710485" o:spid="_x0000_s1026" type="#_x0000_t75" style="position:absolute;left:0;text-align:left;margin-left:0;margin-top:0;width:488.6pt;height:706.7pt;z-index:-251657216;mso-position-horizontal:center;mso-position-horizontal-relative:margin;mso-position-vertical:center;mso-position-vertical-relative:margin" o:allowincell="f">
          <v:imagedata r:id="rId1" o:title="Tskbal naat" gain="19661f" blacklevel="22938f"/>
          <w10:wrap anchorx="margin" anchory="margin"/>
        </v:shape>
      </w:pict>
    </w:r>
    <w:sdt>
      <w:sdtPr>
        <w:alias w:val="Título"/>
        <w:id w:val="540890930"/>
        <w:placeholder>
          <w:docPart w:val="94C35B891B504C35936796537EA62EB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C58DD">
          <w:t>EL PÉNDULO SIMPLE COMO GRAVÍMETRO</w:t>
        </w:r>
      </w:sdtContent>
    </w:sdt>
    <w:r w:rsidR="001C79A6">
      <w:tab/>
    </w:r>
    <w:r w:rsidR="001C79A6">
      <w:tab/>
    </w:r>
  </w:p>
  <w:p w14:paraId="3912FE55" w14:textId="77777777" w:rsidR="001C79A6" w:rsidRDefault="001C79A6" w:rsidP="00F50BC2">
    <w:pPr>
      <w:pStyle w:val="Separado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73258D" w14:textId="28C14075" w:rsidR="001C79A6" w:rsidRDefault="009A6B6E" w:rsidP="001130D1">
    <w:pPr>
      <w:pStyle w:val="Encabezadoimpar"/>
      <w:tabs>
        <w:tab w:val="center" w:pos="4677"/>
        <w:tab w:val="right" w:pos="9071"/>
      </w:tabs>
      <w:jc w:val="left"/>
    </w:pPr>
    <w:r>
      <w:rPr>
        <w:noProof/>
      </w:rPr>
      <w:pict w14:anchorId="377A92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710486" o:spid="_x0000_s1027" type="#_x0000_t75" style="position:absolute;left:0;text-align:left;margin-left:0;margin-top:0;width:488.6pt;height:706.7pt;z-index:-251656192;mso-position-horizontal:center;mso-position-horizontal-relative:margin;mso-position-vertical:center;mso-position-vertical-relative:margin" o:allowincell="f">
          <v:imagedata r:id="rId1" o:title="Tskbal naat" gain="19661f" blacklevel="22938f"/>
          <w10:wrap anchorx="margin" anchory="margin"/>
        </v:shape>
      </w:pict>
    </w:r>
    <w:r w:rsidR="001C79A6">
      <w:tab/>
    </w:r>
    <w:r w:rsidR="001C79A6">
      <w:tab/>
    </w: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C58DD">
          <w:t>EL PÉNDULO SIMPLE COMO GRAVÍMETRO</w:t>
        </w:r>
      </w:sdtContent>
    </w:sdt>
  </w:p>
  <w:p w14:paraId="11D39E72" w14:textId="77777777" w:rsidR="001C79A6" w:rsidRDefault="001C79A6" w:rsidP="00F50BC2">
    <w:pPr>
      <w:pStyle w:val="Separado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DB563E" w14:textId="6F187C23" w:rsidR="00BB7351" w:rsidRDefault="009A6B6E">
    <w:pPr>
      <w:pStyle w:val="Encabezado"/>
    </w:pPr>
    <w:r>
      <w:rPr>
        <w:noProof/>
      </w:rPr>
      <w:pict w14:anchorId="195F3F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710484" o:spid="_x0000_s1025" type="#_x0000_t75" style="position:absolute;left:0;text-align:left;margin-left:0;margin-top:0;width:488.6pt;height:706.7pt;z-index:-251658240;mso-position-horizontal:center;mso-position-horizontal-relative:margin;mso-position-vertical:center;mso-position-vertical-relative:margin" o:allowincell="f">
          <v:imagedata r:id="rId1" o:title="Tskbal naat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3E4EACA8"/>
    <w:lvl w:ilvl="0">
      <w:start w:val="1"/>
      <w:numFmt w:val="bullet"/>
      <w:pStyle w:val="Listaconvieta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aconvieta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aconvieta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aconvieta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02A5145D"/>
    <w:multiLevelType w:val="hybridMultilevel"/>
    <w:tmpl w:val="E66A08E4"/>
    <w:lvl w:ilvl="0" w:tplc="51FA7AD4">
      <w:start w:val="1"/>
      <w:numFmt w:val="decimal"/>
      <w:pStyle w:val="Subtitulo5"/>
      <w:lvlText w:val="5.%1"/>
      <w:lvlJc w:val="center"/>
      <w:pPr>
        <w:ind w:left="15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8FC6CFD"/>
    <w:multiLevelType w:val="hybridMultilevel"/>
    <w:tmpl w:val="674C6BDC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DF92C53"/>
    <w:multiLevelType w:val="hybridMultilevel"/>
    <w:tmpl w:val="38CEC244"/>
    <w:lvl w:ilvl="0" w:tplc="E4F402F0">
      <w:start w:val="1"/>
      <w:numFmt w:val="decimal"/>
      <w:pStyle w:val="Subtit4"/>
      <w:lvlText w:val="4.%1"/>
      <w:lvlJc w:val="center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5E44A94"/>
    <w:multiLevelType w:val="hybridMultilevel"/>
    <w:tmpl w:val="8D1847EA"/>
    <w:lvl w:ilvl="0" w:tplc="6A98B39E">
      <w:start w:val="1"/>
      <w:numFmt w:val="upperRoman"/>
      <w:pStyle w:val="Vietas2"/>
      <w:lvlText w:val="%1."/>
      <w:lvlJc w:val="righ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A2E8E"/>
    <w:multiLevelType w:val="hybridMultilevel"/>
    <w:tmpl w:val="50E82438"/>
    <w:lvl w:ilvl="0" w:tplc="B9E0485C">
      <w:start w:val="1"/>
      <w:numFmt w:val="decimal"/>
      <w:pStyle w:val="Subtitulo6"/>
      <w:lvlText w:val="6.%1"/>
      <w:lvlJc w:val="center"/>
      <w:pPr>
        <w:ind w:left="15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Theme="minorHAnsi" w:eastAsiaTheme="minorEastAsia" w:hAnsi="Wingdings 2" w:cstheme="minorBidi" w:hint="default"/>
        <w:color w:val="C00000" w:themeColor="accent2"/>
        <w:sz w:val="23"/>
        <w:szCs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AB52B56"/>
    <w:multiLevelType w:val="hybridMultilevel"/>
    <w:tmpl w:val="F238D7B6"/>
    <w:lvl w:ilvl="0" w:tplc="8A7E76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47" w:hanging="360"/>
      </w:pPr>
    </w:lvl>
    <w:lvl w:ilvl="2" w:tplc="080A001B" w:tentative="1">
      <w:start w:val="1"/>
      <w:numFmt w:val="lowerRoman"/>
      <w:lvlText w:val="%3."/>
      <w:lvlJc w:val="right"/>
      <w:pPr>
        <w:ind w:left="2367" w:hanging="180"/>
      </w:pPr>
    </w:lvl>
    <w:lvl w:ilvl="3" w:tplc="080A000F" w:tentative="1">
      <w:start w:val="1"/>
      <w:numFmt w:val="decimal"/>
      <w:lvlText w:val="%4."/>
      <w:lvlJc w:val="left"/>
      <w:pPr>
        <w:ind w:left="3087" w:hanging="360"/>
      </w:pPr>
    </w:lvl>
    <w:lvl w:ilvl="4" w:tplc="080A0019" w:tentative="1">
      <w:start w:val="1"/>
      <w:numFmt w:val="lowerLetter"/>
      <w:lvlText w:val="%5."/>
      <w:lvlJc w:val="left"/>
      <w:pPr>
        <w:ind w:left="3807" w:hanging="360"/>
      </w:pPr>
    </w:lvl>
    <w:lvl w:ilvl="5" w:tplc="080A001B" w:tentative="1">
      <w:start w:val="1"/>
      <w:numFmt w:val="lowerRoman"/>
      <w:lvlText w:val="%6."/>
      <w:lvlJc w:val="right"/>
      <w:pPr>
        <w:ind w:left="4527" w:hanging="180"/>
      </w:pPr>
    </w:lvl>
    <w:lvl w:ilvl="6" w:tplc="080A000F" w:tentative="1">
      <w:start w:val="1"/>
      <w:numFmt w:val="decimal"/>
      <w:lvlText w:val="%7."/>
      <w:lvlJc w:val="left"/>
      <w:pPr>
        <w:ind w:left="5247" w:hanging="360"/>
      </w:pPr>
    </w:lvl>
    <w:lvl w:ilvl="7" w:tplc="080A0019" w:tentative="1">
      <w:start w:val="1"/>
      <w:numFmt w:val="lowerLetter"/>
      <w:lvlText w:val="%8."/>
      <w:lvlJc w:val="left"/>
      <w:pPr>
        <w:ind w:left="5967" w:hanging="360"/>
      </w:pPr>
    </w:lvl>
    <w:lvl w:ilvl="8" w:tplc="0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C880799"/>
    <w:multiLevelType w:val="hybridMultilevel"/>
    <w:tmpl w:val="B7F49C8A"/>
    <w:lvl w:ilvl="0" w:tplc="557000B0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D2944F6"/>
    <w:multiLevelType w:val="hybridMultilevel"/>
    <w:tmpl w:val="858CD9D4"/>
    <w:lvl w:ilvl="0" w:tplc="3384DA02">
      <w:start w:val="1"/>
      <w:numFmt w:val="decimal"/>
      <w:pStyle w:val="Subtitulo8"/>
      <w:lvlText w:val="8.%1"/>
      <w:lvlJc w:val="center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2E95432F"/>
    <w:multiLevelType w:val="hybridMultilevel"/>
    <w:tmpl w:val="6A20F014"/>
    <w:lvl w:ilvl="0" w:tplc="B89E0AFA">
      <w:start w:val="1"/>
      <w:numFmt w:val="decimal"/>
      <w:pStyle w:val="Sub9"/>
      <w:lvlText w:val="9.%1"/>
      <w:lvlJc w:val="center"/>
      <w:pPr>
        <w:ind w:left="15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30B26431"/>
    <w:multiLevelType w:val="hybridMultilevel"/>
    <w:tmpl w:val="7488E1C8"/>
    <w:lvl w:ilvl="0" w:tplc="66380D7C">
      <w:start w:val="1"/>
      <w:numFmt w:val="decimal"/>
      <w:pStyle w:val="Ejercicios"/>
      <w:lvlText w:val="%1."/>
      <w:lvlJc w:val="left"/>
      <w:pPr>
        <w:ind w:left="720" w:hanging="360"/>
      </w:pPr>
      <w:rPr>
        <w:rFonts w:hint="default"/>
        <w:i w:val="0"/>
      </w:rPr>
    </w:lvl>
    <w:lvl w:ilvl="1" w:tplc="DB5AB5DC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C87D9D"/>
    <w:multiLevelType w:val="hybridMultilevel"/>
    <w:tmpl w:val="41281A1A"/>
    <w:lvl w:ilvl="0" w:tplc="CE5E7E14">
      <w:start w:val="1"/>
      <w:numFmt w:val="decimal"/>
      <w:pStyle w:val="Sub7"/>
      <w:lvlText w:val="7.%1"/>
      <w:lvlJc w:val="center"/>
      <w:pPr>
        <w:ind w:left="15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415C2E1D"/>
    <w:multiLevelType w:val="hybridMultilevel"/>
    <w:tmpl w:val="6078616E"/>
    <w:lvl w:ilvl="0" w:tplc="24DA39EC">
      <w:start w:val="1"/>
      <w:numFmt w:val="decimal"/>
      <w:pStyle w:val="Ttulo1"/>
      <w:lvlText w:val="1.%1"/>
      <w:lvlJc w:val="center"/>
      <w:pPr>
        <w:ind w:left="1211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7065D4"/>
    <w:multiLevelType w:val="hybridMultilevel"/>
    <w:tmpl w:val="EFAE96D0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2E677EC"/>
    <w:multiLevelType w:val="hybridMultilevel"/>
    <w:tmpl w:val="5BA2B2FC"/>
    <w:lvl w:ilvl="0" w:tplc="DFCE995A">
      <w:start w:val="1"/>
      <w:numFmt w:val="decimal"/>
      <w:pStyle w:val="Subsubtitulo2"/>
      <w:lvlText w:val="2.%1"/>
      <w:lvlJc w:val="center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AD2DAB"/>
    <w:multiLevelType w:val="multilevel"/>
    <w:tmpl w:val="F1BA0128"/>
    <w:lvl w:ilvl="0">
      <w:start w:val="1"/>
      <w:numFmt w:val="decimal"/>
      <w:pStyle w:val="Subtitulo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0">
    <w:nsid w:val="6C315298"/>
    <w:multiLevelType w:val="hybridMultilevel"/>
    <w:tmpl w:val="4DE48CB8"/>
    <w:lvl w:ilvl="0" w:tplc="E1A29440">
      <w:start w:val="1"/>
      <w:numFmt w:val="decimal"/>
      <w:pStyle w:val="SubsubtituloIII"/>
      <w:lvlText w:val="3.%1"/>
      <w:lvlJc w:val="center"/>
      <w:pPr>
        <w:ind w:left="15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6C61033D"/>
    <w:multiLevelType w:val="hybridMultilevel"/>
    <w:tmpl w:val="03A64DC0"/>
    <w:lvl w:ilvl="0" w:tplc="B890D9F0">
      <w:start w:val="1"/>
      <w:numFmt w:val="lowerLetter"/>
      <w:pStyle w:val="Ttulo4"/>
      <w:lvlText w:val="%1)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72404A7F"/>
    <w:multiLevelType w:val="hybridMultilevel"/>
    <w:tmpl w:val="4B00A80A"/>
    <w:lvl w:ilvl="0" w:tplc="F7CA8702">
      <w:start w:val="1"/>
      <w:numFmt w:val="decimal"/>
      <w:pStyle w:val="Referenciasfinal"/>
      <w:lvlText w:val="[%1]"/>
      <w:lvlJc w:val="left"/>
      <w:pPr>
        <w:ind w:left="1004" w:hanging="360"/>
      </w:pPr>
      <w:rPr>
        <w:rFonts w:ascii="Times New Roman" w:hAnsi="Times New Roman"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9"/>
  </w:num>
  <w:num w:numId="8">
    <w:abstractNumId w:val="16"/>
  </w:num>
  <w:num w:numId="9">
    <w:abstractNumId w:val="21"/>
  </w:num>
  <w:num w:numId="10">
    <w:abstractNumId w:val="18"/>
  </w:num>
  <w:num w:numId="11">
    <w:abstractNumId w:val="20"/>
  </w:num>
  <w:num w:numId="12">
    <w:abstractNumId w:val="4"/>
  </w:num>
  <w:num w:numId="13">
    <w:abstractNumId w:val="7"/>
  </w:num>
  <w:num w:numId="14">
    <w:abstractNumId w:val="8"/>
  </w:num>
  <w:num w:numId="15">
    <w:abstractNumId w:val="7"/>
    <w:lvlOverride w:ilvl="0">
      <w:startOverride w:val="1"/>
    </w:lvlOverride>
  </w:num>
  <w:num w:numId="16">
    <w:abstractNumId w:val="12"/>
  </w:num>
  <w:num w:numId="17">
    <w:abstractNumId w:val="14"/>
  </w:num>
  <w:num w:numId="18">
    <w:abstractNumId w:val="14"/>
    <w:lvlOverride w:ilvl="0">
      <w:startOverride w:val="1"/>
    </w:lvlOverride>
  </w:num>
  <w:num w:numId="19">
    <w:abstractNumId w:val="22"/>
  </w:num>
  <w:num w:numId="20">
    <w:abstractNumId w:val="14"/>
    <w:lvlOverride w:ilvl="0">
      <w:startOverride w:val="1"/>
    </w:lvlOverride>
  </w:num>
  <w:num w:numId="21">
    <w:abstractNumId w:val="14"/>
  </w:num>
  <w:num w:numId="22">
    <w:abstractNumId w:val="10"/>
  </w:num>
  <w:num w:numId="23">
    <w:abstractNumId w:val="14"/>
    <w:lvlOverride w:ilvl="0">
      <w:startOverride w:val="1"/>
    </w:lvlOverride>
  </w:num>
  <w:num w:numId="24">
    <w:abstractNumId w:val="14"/>
    <w:lvlOverride w:ilvl="0">
      <w:startOverride w:val="1"/>
    </w:lvlOverride>
  </w:num>
  <w:num w:numId="25">
    <w:abstractNumId w:val="6"/>
  </w:num>
  <w:num w:numId="26">
    <w:abstractNumId w:val="17"/>
  </w:num>
  <w:num w:numId="27">
    <w:abstractNumId w:val="5"/>
  </w:num>
  <w:num w:numId="28">
    <w:abstractNumId w:val="15"/>
  </w:num>
  <w:num w:numId="29">
    <w:abstractNumId w:val="13"/>
  </w:num>
  <w:num w:numId="30">
    <w:abstractNumId w:val="21"/>
    <w:lvlOverride w:ilvl="0">
      <w:startOverride w:val="1"/>
    </w:lvlOverride>
  </w:num>
  <w:num w:numId="31">
    <w:abstractNumId w:val="21"/>
    <w:lvlOverride w:ilvl="0">
      <w:startOverride w:val="1"/>
    </w:lvlOverride>
  </w:num>
  <w:num w:numId="32">
    <w:abstractNumId w:val="14"/>
    <w:lvlOverride w:ilvl="0">
      <w:startOverride w:val="1"/>
    </w:lvlOverride>
  </w:num>
  <w:num w:numId="33">
    <w:abstractNumId w:val="14"/>
  </w:num>
  <w:num w:numId="34">
    <w:abstractNumId w:val="14"/>
    <w:lvlOverride w:ilvl="0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/>
  <w:attachedTemplate r:id="rId1"/>
  <w:defaultTabStop w:val="567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FDD"/>
    <w:rsid w:val="00000402"/>
    <w:rsid w:val="00000E53"/>
    <w:rsid w:val="00001EA2"/>
    <w:rsid w:val="000025BB"/>
    <w:rsid w:val="00003681"/>
    <w:rsid w:val="00003DA2"/>
    <w:rsid w:val="000040E2"/>
    <w:rsid w:val="00004919"/>
    <w:rsid w:val="00004AF5"/>
    <w:rsid w:val="00004B95"/>
    <w:rsid w:val="00004EFB"/>
    <w:rsid w:val="00005473"/>
    <w:rsid w:val="000070FF"/>
    <w:rsid w:val="0000712D"/>
    <w:rsid w:val="0000742E"/>
    <w:rsid w:val="00007D8C"/>
    <w:rsid w:val="000118CE"/>
    <w:rsid w:val="00011BDE"/>
    <w:rsid w:val="00011FB3"/>
    <w:rsid w:val="000123E9"/>
    <w:rsid w:val="00012AC5"/>
    <w:rsid w:val="00013C60"/>
    <w:rsid w:val="00014836"/>
    <w:rsid w:val="000162E2"/>
    <w:rsid w:val="00016481"/>
    <w:rsid w:val="00016795"/>
    <w:rsid w:val="0001710F"/>
    <w:rsid w:val="00017A71"/>
    <w:rsid w:val="000204BA"/>
    <w:rsid w:val="00022959"/>
    <w:rsid w:val="000239EC"/>
    <w:rsid w:val="00024445"/>
    <w:rsid w:val="00026CE2"/>
    <w:rsid w:val="00027908"/>
    <w:rsid w:val="000301C8"/>
    <w:rsid w:val="000306F4"/>
    <w:rsid w:val="000310B1"/>
    <w:rsid w:val="0003200B"/>
    <w:rsid w:val="000320D6"/>
    <w:rsid w:val="0003281C"/>
    <w:rsid w:val="00032C37"/>
    <w:rsid w:val="00032EB3"/>
    <w:rsid w:val="000331F5"/>
    <w:rsid w:val="00034FF8"/>
    <w:rsid w:val="000354AF"/>
    <w:rsid w:val="00035F56"/>
    <w:rsid w:val="000403D8"/>
    <w:rsid w:val="0004042E"/>
    <w:rsid w:val="00041C1F"/>
    <w:rsid w:val="0004212E"/>
    <w:rsid w:val="00042169"/>
    <w:rsid w:val="000422D1"/>
    <w:rsid w:val="000424E0"/>
    <w:rsid w:val="00042C83"/>
    <w:rsid w:val="00043DA7"/>
    <w:rsid w:val="00043DFE"/>
    <w:rsid w:val="00044786"/>
    <w:rsid w:val="00044A9F"/>
    <w:rsid w:val="00044AF0"/>
    <w:rsid w:val="00044BEB"/>
    <w:rsid w:val="00044EAA"/>
    <w:rsid w:val="00044FBD"/>
    <w:rsid w:val="00046060"/>
    <w:rsid w:val="00046171"/>
    <w:rsid w:val="000471B4"/>
    <w:rsid w:val="00047CB0"/>
    <w:rsid w:val="00050437"/>
    <w:rsid w:val="000510C4"/>
    <w:rsid w:val="00052A76"/>
    <w:rsid w:val="000533EB"/>
    <w:rsid w:val="00053A6B"/>
    <w:rsid w:val="0005470B"/>
    <w:rsid w:val="00055BB0"/>
    <w:rsid w:val="00055D6C"/>
    <w:rsid w:val="00056E94"/>
    <w:rsid w:val="00057814"/>
    <w:rsid w:val="00057CB7"/>
    <w:rsid w:val="000613BA"/>
    <w:rsid w:val="00061BD6"/>
    <w:rsid w:val="00061BFA"/>
    <w:rsid w:val="0006371F"/>
    <w:rsid w:val="0006390F"/>
    <w:rsid w:val="0006410C"/>
    <w:rsid w:val="00064BB7"/>
    <w:rsid w:val="00065909"/>
    <w:rsid w:val="000659A9"/>
    <w:rsid w:val="0006684F"/>
    <w:rsid w:val="00066F82"/>
    <w:rsid w:val="00067859"/>
    <w:rsid w:val="00067A3D"/>
    <w:rsid w:val="00067C8C"/>
    <w:rsid w:val="00071155"/>
    <w:rsid w:val="0007175B"/>
    <w:rsid w:val="0007186D"/>
    <w:rsid w:val="00071FF3"/>
    <w:rsid w:val="000721F9"/>
    <w:rsid w:val="00075A5E"/>
    <w:rsid w:val="00077023"/>
    <w:rsid w:val="00077050"/>
    <w:rsid w:val="000805B9"/>
    <w:rsid w:val="00080B54"/>
    <w:rsid w:val="0008110F"/>
    <w:rsid w:val="000817C2"/>
    <w:rsid w:val="00081923"/>
    <w:rsid w:val="0008205C"/>
    <w:rsid w:val="000821B6"/>
    <w:rsid w:val="000824D5"/>
    <w:rsid w:val="00082841"/>
    <w:rsid w:val="00085428"/>
    <w:rsid w:val="00085CDC"/>
    <w:rsid w:val="00085E20"/>
    <w:rsid w:val="000861BA"/>
    <w:rsid w:val="000868F4"/>
    <w:rsid w:val="00087001"/>
    <w:rsid w:val="0008763A"/>
    <w:rsid w:val="000924F5"/>
    <w:rsid w:val="00092719"/>
    <w:rsid w:val="00093EBC"/>
    <w:rsid w:val="00094AB5"/>
    <w:rsid w:val="000950E1"/>
    <w:rsid w:val="0009589D"/>
    <w:rsid w:val="000967EC"/>
    <w:rsid w:val="00097662"/>
    <w:rsid w:val="00097BA8"/>
    <w:rsid w:val="000A007F"/>
    <w:rsid w:val="000A1BAC"/>
    <w:rsid w:val="000A2AFE"/>
    <w:rsid w:val="000A2F4A"/>
    <w:rsid w:val="000A3109"/>
    <w:rsid w:val="000A320A"/>
    <w:rsid w:val="000A3287"/>
    <w:rsid w:val="000A3795"/>
    <w:rsid w:val="000A408A"/>
    <w:rsid w:val="000A46A1"/>
    <w:rsid w:val="000A518F"/>
    <w:rsid w:val="000A523E"/>
    <w:rsid w:val="000A5546"/>
    <w:rsid w:val="000A73F0"/>
    <w:rsid w:val="000A782C"/>
    <w:rsid w:val="000A796B"/>
    <w:rsid w:val="000B1B7E"/>
    <w:rsid w:val="000B23BB"/>
    <w:rsid w:val="000B2989"/>
    <w:rsid w:val="000B52B5"/>
    <w:rsid w:val="000B6824"/>
    <w:rsid w:val="000B6F1B"/>
    <w:rsid w:val="000B7EE9"/>
    <w:rsid w:val="000C124E"/>
    <w:rsid w:val="000C1F37"/>
    <w:rsid w:val="000C233D"/>
    <w:rsid w:val="000C3144"/>
    <w:rsid w:val="000C3665"/>
    <w:rsid w:val="000C5E38"/>
    <w:rsid w:val="000C6E05"/>
    <w:rsid w:val="000C7911"/>
    <w:rsid w:val="000C79D1"/>
    <w:rsid w:val="000D032D"/>
    <w:rsid w:val="000D0875"/>
    <w:rsid w:val="000D2CED"/>
    <w:rsid w:val="000D33CD"/>
    <w:rsid w:val="000D36BC"/>
    <w:rsid w:val="000D38A0"/>
    <w:rsid w:val="000D6356"/>
    <w:rsid w:val="000D6CFD"/>
    <w:rsid w:val="000D7DC7"/>
    <w:rsid w:val="000E0650"/>
    <w:rsid w:val="000E06BA"/>
    <w:rsid w:val="000E0857"/>
    <w:rsid w:val="000E0E66"/>
    <w:rsid w:val="000E137A"/>
    <w:rsid w:val="000E2262"/>
    <w:rsid w:val="000E5E0C"/>
    <w:rsid w:val="000E5E1E"/>
    <w:rsid w:val="000E6245"/>
    <w:rsid w:val="000E63D5"/>
    <w:rsid w:val="000E6679"/>
    <w:rsid w:val="000E6F51"/>
    <w:rsid w:val="000E7565"/>
    <w:rsid w:val="000E7CBC"/>
    <w:rsid w:val="000F1FD8"/>
    <w:rsid w:val="000F3251"/>
    <w:rsid w:val="000F3F8F"/>
    <w:rsid w:val="000F4186"/>
    <w:rsid w:val="000F419D"/>
    <w:rsid w:val="000F42FE"/>
    <w:rsid w:val="000F4531"/>
    <w:rsid w:val="000F472B"/>
    <w:rsid w:val="000F583A"/>
    <w:rsid w:val="000F6439"/>
    <w:rsid w:val="00100E69"/>
    <w:rsid w:val="001017AF"/>
    <w:rsid w:val="00102458"/>
    <w:rsid w:val="001044A4"/>
    <w:rsid w:val="00104656"/>
    <w:rsid w:val="00105572"/>
    <w:rsid w:val="00106B63"/>
    <w:rsid w:val="001077CE"/>
    <w:rsid w:val="00107816"/>
    <w:rsid w:val="00111F1C"/>
    <w:rsid w:val="00111FD3"/>
    <w:rsid w:val="001130D1"/>
    <w:rsid w:val="00115420"/>
    <w:rsid w:val="00116669"/>
    <w:rsid w:val="00116877"/>
    <w:rsid w:val="00117735"/>
    <w:rsid w:val="00117A8F"/>
    <w:rsid w:val="00117E25"/>
    <w:rsid w:val="00120A47"/>
    <w:rsid w:val="0012156C"/>
    <w:rsid w:val="00122292"/>
    <w:rsid w:val="001225F4"/>
    <w:rsid w:val="00122D0D"/>
    <w:rsid w:val="00122F84"/>
    <w:rsid w:val="00124223"/>
    <w:rsid w:val="00125055"/>
    <w:rsid w:val="00125A41"/>
    <w:rsid w:val="00125B6F"/>
    <w:rsid w:val="0012628C"/>
    <w:rsid w:val="00126B41"/>
    <w:rsid w:val="00126D8F"/>
    <w:rsid w:val="001276DC"/>
    <w:rsid w:val="001303EA"/>
    <w:rsid w:val="00130A88"/>
    <w:rsid w:val="001311B9"/>
    <w:rsid w:val="0013199F"/>
    <w:rsid w:val="0013249B"/>
    <w:rsid w:val="00132D5B"/>
    <w:rsid w:val="00132DC6"/>
    <w:rsid w:val="00133537"/>
    <w:rsid w:val="00133D16"/>
    <w:rsid w:val="001344E0"/>
    <w:rsid w:val="00134A31"/>
    <w:rsid w:val="00134EED"/>
    <w:rsid w:val="0013748C"/>
    <w:rsid w:val="0013767A"/>
    <w:rsid w:val="00140152"/>
    <w:rsid w:val="00141098"/>
    <w:rsid w:val="001426A6"/>
    <w:rsid w:val="00142B77"/>
    <w:rsid w:val="00143651"/>
    <w:rsid w:val="00144C60"/>
    <w:rsid w:val="00145598"/>
    <w:rsid w:val="001456B7"/>
    <w:rsid w:val="001464AA"/>
    <w:rsid w:val="0014678D"/>
    <w:rsid w:val="001469F3"/>
    <w:rsid w:val="00146E2C"/>
    <w:rsid w:val="0015005C"/>
    <w:rsid w:val="00150F93"/>
    <w:rsid w:val="0015170B"/>
    <w:rsid w:val="001519FD"/>
    <w:rsid w:val="00151C02"/>
    <w:rsid w:val="001526BB"/>
    <w:rsid w:val="00152B2D"/>
    <w:rsid w:val="00153273"/>
    <w:rsid w:val="0015343F"/>
    <w:rsid w:val="00154570"/>
    <w:rsid w:val="001546BE"/>
    <w:rsid w:val="0015509F"/>
    <w:rsid w:val="001553DE"/>
    <w:rsid w:val="001561E4"/>
    <w:rsid w:val="0015784F"/>
    <w:rsid w:val="00157BE3"/>
    <w:rsid w:val="00160C93"/>
    <w:rsid w:val="00161209"/>
    <w:rsid w:val="00161720"/>
    <w:rsid w:val="0016177D"/>
    <w:rsid w:val="00162288"/>
    <w:rsid w:val="00162F55"/>
    <w:rsid w:val="0016316C"/>
    <w:rsid w:val="00163FEF"/>
    <w:rsid w:val="0016468B"/>
    <w:rsid w:val="00166AB6"/>
    <w:rsid w:val="00166BB9"/>
    <w:rsid w:val="00166FA1"/>
    <w:rsid w:val="0017308D"/>
    <w:rsid w:val="00174251"/>
    <w:rsid w:val="00174575"/>
    <w:rsid w:val="001750EE"/>
    <w:rsid w:val="00175EA3"/>
    <w:rsid w:val="00176243"/>
    <w:rsid w:val="001762BF"/>
    <w:rsid w:val="001767DE"/>
    <w:rsid w:val="00176B0C"/>
    <w:rsid w:val="00177246"/>
    <w:rsid w:val="00177484"/>
    <w:rsid w:val="001801B3"/>
    <w:rsid w:val="001807D3"/>
    <w:rsid w:val="00181691"/>
    <w:rsid w:val="001824B3"/>
    <w:rsid w:val="00183118"/>
    <w:rsid w:val="00183B5B"/>
    <w:rsid w:val="001844A6"/>
    <w:rsid w:val="00184978"/>
    <w:rsid w:val="0018540F"/>
    <w:rsid w:val="001864F9"/>
    <w:rsid w:val="00186521"/>
    <w:rsid w:val="00187819"/>
    <w:rsid w:val="00190323"/>
    <w:rsid w:val="00190613"/>
    <w:rsid w:val="00190801"/>
    <w:rsid w:val="001918FC"/>
    <w:rsid w:val="001922EF"/>
    <w:rsid w:val="00194252"/>
    <w:rsid w:val="00194D8D"/>
    <w:rsid w:val="00194E41"/>
    <w:rsid w:val="001968AA"/>
    <w:rsid w:val="00196F18"/>
    <w:rsid w:val="00196FF6"/>
    <w:rsid w:val="001970D2"/>
    <w:rsid w:val="0019779E"/>
    <w:rsid w:val="001A0230"/>
    <w:rsid w:val="001A02BA"/>
    <w:rsid w:val="001A49EF"/>
    <w:rsid w:val="001A506C"/>
    <w:rsid w:val="001A76A9"/>
    <w:rsid w:val="001B0AC8"/>
    <w:rsid w:val="001B2FCF"/>
    <w:rsid w:val="001B3A4E"/>
    <w:rsid w:val="001B535E"/>
    <w:rsid w:val="001B57DD"/>
    <w:rsid w:val="001B69FC"/>
    <w:rsid w:val="001C0F71"/>
    <w:rsid w:val="001C3AD2"/>
    <w:rsid w:val="001C409D"/>
    <w:rsid w:val="001C498F"/>
    <w:rsid w:val="001C4E92"/>
    <w:rsid w:val="001C4F8E"/>
    <w:rsid w:val="001C54D3"/>
    <w:rsid w:val="001C68F9"/>
    <w:rsid w:val="001C795B"/>
    <w:rsid w:val="001C79A6"/>
    <w:rsid w:val="001D0288"/>
    <w:rsid w:val="001D033B"/>
    <w:rsid w:val="001D0CC0"/>
    <w:rsid w:val="001D2479"/>
    <w:rsid w:val="001D2830"/>
    <w:rsid w:val="001D3001"/>
    <w:rsid w:val="001D330C"/>
    <w:rsid w:val="001D3A1C"/>
    <w:rsid w:val="001D45C9"/>
    <w:rsid w:val="001D4C92"/>
    <w:rsid w:val="001D5417"/>
    <w:rsid w:val="001D57C4"/>
    <w:rsid w:val="001D5A6B"/>
    <w:rsid w:val="001D5B0B"/>
    <w:rsid w:val="001D6865"/>
    <w:rsid w:val="001D6A3F"/>
    <w:rsid w:val="001D727D"/>
    <w:rsid w:val="001E0A3A"/>
    <w:rsid w:val="001E1149"/>
    <w:rsid w:val="001E1FB9"/>
    <w:rsid w:val="001E2BE0"/>
    <w:rsid w:val="001E462B"/>
    <w:rsid w:val="001E4BB8"/>
    <w:rsid w:val="001E5259"/>
    <w:rsid w:val="001E580F"/>
    <w:rsid w:val="001E5D12"/>
    <w:rsid w:val="001E66A9"/>
    <w:rsid w:val="001E773C"/>
    <w:rsid w:val="001E7B7C"/>
    <w:rsid w:val="001F048E"/>
    <w:rsid w:val="001F0B19"/>
    <w:rsid w:val="001F1488"/>
    <w:rsid w:val="001F1E98"/>
    <w:rsid w:val="001F23EE"/>
    <w:rsid w:val="001F3E68"/>
    <w:rsid w:val="001F4C35"/>
    <w:rsid w:val="001F5A1C"/>
    <w:rsid w:val="001F6F7B"/>
    <w:rsid w:val="001F7835"/>
    <w:rsid w:val="001F7983"/>
    <w:rsid w:val="001F7A8B"/>
    <w:rsid w:val="00200453"/>
    <w:rsid w:val="002010B7"/>
    <w:rsid w:val="0020230C"/>
    <w:rsid w:val="0020275B"/>
    <w:rsid w:val="002027F4"/>
    <w:rsid w:val="00202928"/>
    <w:rsid w:val="00202D2C"/>
    <w:rsid w:val="00203D75"/>
    <w:rsid w:val="00204A4F"/>
    <w:rsid w:val="00204F3D"/>
    <w:rsid w:val="00205F2B"/>
    <w:rsid w:val="002078C0"/>
    <w:rsid w:val="002078D4"/>
    <w:rsid w:val="00207E42"/>
    <w:rsid w:val="00207F64"/>
    <w:rsid w:val="00210F4A"/>
    <w:rsid w:val="0021282D"/>
    <w:rsid w:val="00214FC9"/>
    <w:rsid w:val="00215DC6"/>
    <w:rsid w:val="0021626C"/>
    <w:rsid w:val="002162B9"/>
    <w:rsid w:val="00216AC0"/>
    <w:rsid w:val="0021751F"/>
    <w:rsid w:val="002217D5"/>
    <w:rsid w:val="00222160"/>
    <w:rsid w:val="002223FA"/>
    <w:rsid w:val="00222755"/>
    <w:rsid w:val="00222B97"/>
    <w:rsid w:val="0022354C"/>
    <w:rsid w:val="002235A2"/>
    <w:rsid w:val="0022441D"/>
    <w:rsid w:val="002245AC"/>
    <w:rsid w:val="00225258"/>
    <w:rsid w:val="00225C20"/>
    <w:rsid w:val="00226946"/>
    <w:rsid w:val="00226EFE"/>
    <w:rsid w:val="00227E42"/>
    <w:rsid w:val="00230A94"/>
    <w:rsid w:val="00231787"/>
    <w:rsid w:val="00233E6B"/>
    <w:rsid w:val="002354AB"/>
    <w:rsid w:val="002357CA"/>
    <w:rsid w:val="00236E65"/>
    <w:rsid w:val="00237939"/>
    <w:rsid w:val="00237E43"/>
    <w:rsid w:val="00237E52"/>
    <w:rsid w:val="00240271"/>
    <w:rsid w:val="0024092E"/>
    <w:rsid w:val="00240F40"/>
    <w:rsid w:val="00241D2F"/>
    <w:rsid w:val="002422CA"/>
    <w:rsid w:val="00242DB7"/>
    <w:rsid w:val="00242ED7"/>
    <w:rsid w:val="00244239"/>
    <w:rsid w:val="002458B9"/>
    <w:rsid w:val="002472EE"/>
    <w:rsid w:val="002500CD"/>
    <w:rsid w:val="00250DFC"/>
    <w:rsid w:val="00253F5B"/>
    <w:rsid w:val="00254539"/>
    <w:rsid w:val="00254638"/>
    <w:rsid w:val="00255443"/>
    <w:rsid w:val="0025619A"/>
    <w:rsid w:val="002577BE"/>
    <w:rsid w:val="00260213"/>
    <w:rsid w:val="00260B56"/>
    <w:rsid w:val="00262076"/>
    <w:rsid w:val="002624E6"/>
    <w:rsid w:val="00263A76"/>
    <w:rsid w:val="00263B84"/>
    <w:rsid w:val="00264AA0"/>
    <w:rsid w:val="00265200"/>
    <w:rsid w:val="00266378"/>
    <w:rsid w:val="00266AD5"/>
    <w:rsid w:val="00267623"/>
    <w:rsid w:val="0026796A"/>
    <w:rsid w:val="00270CA7"/>
    <w:rsid w:val="002712EB"/>
    <w:rsid w:val="00271F6C"/>
    <w:rsid w:val="002720E3"/>
    <w:rsid w:val="002722F2"/>
    <w:rsid w:val="0027232C"/>
    <w:rsid w:val="002760AE"/>
    <w:rsid w:val="00277211"/>
    <w:rsid w:val="0027765A"/>
    <w:rsid w:val="002811D2"/>
    <w:rsid w:val="00281AAB"/>
    <w:rsid w:val="00281AE9"/>
    <w:rsid w:val="002829D2"/>
    <w:rsid w:val="00282D40"/>
    <w:rsid w:val="0028334E"/>
    <w:rsid w:val="002836F7"/>
    <w:rsid w:val="002853BE"/>
    <w:rsid w:val="0028717A"/>
    <w:rsid w:val="0028758B"/>
    <w:rsid w:val="00287EE0"/>
    <w:rsid w:val="0029086A"/>
    <w:rsid w:val="00291112"/>
    <w:rsid w:val="002916F8"/>
    <w:rsid w:val="00291A5A"/>
    <w:rsid w:val="00291CD3"/>
    <w:rsid w:val="0029229B"/>
    <w:rsid w:val="002944F7"/>
    <w:rsid w:val="0029462A"/>
    <w:rsid w:val="00294B3A"/>
    <w:rsid w:val="00294CCF"/>
    <w:rsid w:val="00295038"/>
    <w:rsid w:val="0029525A"/>
    <w:rsid w:val="0029533A"/>
    <w:rsid w:val="00295690"/>
    <w:rsid w:val="002964F7"/>
    <w:rsid w:val="00297157"/>
    <w:rsid w:val="00297D4A"/>
    <w:rsid w:val="002A0142"/>
    <w:rsid w:val="002A085F"/>
    <w:rsid w:val="002A20F1"/>
    <w:rsid w:val="002A28CC"/>
    <w:rsid w:val="002A4BAD"/>
    <w:rsid w:val="002A5402"/>
    <w:rsid w:val="002A5D3F"/>
    <w:rsid w:val="002A610C"/>
    <w:rsid w:val="002B00AE"/>
    <w:rsid w:val="002B03B8"/>
    <w:rsid w:val="002B0FC9"/>
    <w:rsid w:val="002B15D0"/>
    <w:rsid w:val="002B35F1"/>
    <w:rsid w:val="002B374F"/>
    <w:rsid w:val="002B3D7D"/>
    <w:rsid w:val="002B694B"/>
    <w:rsid w:val="002B6F1B"/>
    <w:rsid w:val="002B710C"/>
    <w:rsid w:val="002C13A2"/>
    <w:rsid w:val="002C2628"/>
    <w:rsid w:val="002C2944"/>
    <w:rsid w:val="002C3574"/>
    <w:rsid w:val="002C545D"/>
    <w:rsid w:val="002C546B"/>
    <w:rsid w:val="002C5CBE"/>
    <w:rsid w:val="002C68D0"/>
    <w:rsid w:val="002C780C"/>
    <w:rsid w:val="002D06EF"/>
    <w:rsid w:val="002D0BC7"/>
    <w:rsid w:val="002D0D42"/>
    <w:rsid w:val="002D0DBE"/>
    <w:rsid w:val="002D104F"/>
    <w:rsid w:val="002D1342"/>
    <w:rsid w:val="002D3650"/>
    <w:rsid w:val="002D3B54"/>
    <w:rsid w:val="002D481B"/>
    <w:rsid w:val="002D48FD"/>
    <w:rsid w:val="002D5609"/>
    <w:rsid w:val="002D60F4"/>
    <w:rsid w:val="002D6E5C"/>
    <w:rsid w:val="002D769A"/>
    <w:rsid w:val="002E15AC"/>
    <w:rsid w:val="002E16C1"/>
    <w:rsid w:val="002E1F7D"/>
    <w:rsid w:val="002E2580"/>
    <w:rsid w:val="002E39EF"/>
    <w:rsid w:val="002E4B03"/>
    <w:rsid w:val="002E6255"/>
    <w:rsid w:val="002E6F67"/>
    <w:rsid w:val="002E799D"/>
    <w:rsid w:val="002E7DF0"/>
    <w:rsid w:val="002F008A"/>
    <w:rsid w:val="002F013B"/>
    <w:rsid w:val="002F1865"/>
    <w:rsid w:val="002F1978"/>
    <w:rsid w:val="002F1BD6"/>
    <w:rsid w:val="002F24FD"/>
    <w:rsid w:val="002F27A8"/>
    <w:rsid w:val="002F5110"/>
    <w:rsid w:val="002F5B37"/>
    <w:rsid w:val="002F5C1A"/>
    <w:rsid w:val="00300CEA"/>
    <w:rsid w:val="0030177C"/>
    <w:rsid w:val="0030199A"/>
    <w:rsid w:val="00302583"/>
    <w:rsid w:val="00303850"/>
    <w:rsid w:val="00303B0C"/>
    <w:rsid w:val="0030534B"/>
    <w:rsid w:val="003054C1"/>
    <w:rsid w:val="003054F2"/>
    <w:rsid w:val="003057F5"/>
    <w:rsid w:val="00310454"/>
    <w:rsid w:val="00310D7D"/>
    <w:rsid w:val="00310E8C"/>
    <w:rsid w:val="0031276C"/>
    <w:rsid w:val="003129D7"/>
    <w:rsid w:val="00312B52"/>
    <w:rsid w:val="0031318B"/>
    <w:rsid w:val="00313C93"/>
    <w:rsid w:val="00313EAD"/>
    <w:rsid w:val="003140FF"/>
    <w:rsid w:val="00315568"/>
    <w:rsid w:val="00315F49"/>
    <w:rsid w:val="003169A2"/>
    <w:rsid w:val="0031748B"/>
    <w:rsid w:val="00317B13"/>
    <w:rsid w:val="00317DB2"/>
    <w:rsid w:val="00317E9F"/>
    <w:rsid w:val="00321E32"/>
    <w:rsid w:val="00321E9F"/>
    <w:rsid w:val="00323606"/>
    <w:rsid w:val="00324932"/>
    <w:rsid w:val="00325353"/>
    <w:rsid w:val="00325FA1"/>
    <w:rsid w:val="003304FE"/>
    <w:rsid w:val="00330F4A"/>
    <w:rsid w:val="00333E03"/>
    <w:rsid w:val="00335526"/>
    <w:rsid w:val="003358B7"/>
    <w:rsid w:val="003358D5"/>
    <w:rsid w:val="00335EAC"/>
    <w:rsid w:val="00336250"/>
    <w:rsid w:val="00337763"/>
    <w:rsid w:val="00337DD5"/>
    <w:rsid w:val="0034147F"/>
    <w:rsid w:val="003417BE"/>
    <w:rsid w:val="00342622"/>
    <w:rsid w:val="00342AC3"/>
    <w:rsid w:val="00343A72"/>
    <w:rsid w:val="00343B78"/>
    <w:rsid w:val="00343E4C"/>
    <w:rsid w:val="00344197"/>
    <w:rsid w:val="00344B0B"/>
    <w:rsid w:val="003455DD"/>
    <w:rsid w:val="00350046"/>
    <w:rsid w:val="00350067"/>
    <w:rsid w:val="003524FE"/>
    <w:rsid w:val="00352744"/>
    <w:rsid w:val="0035293D"/>
    <w:rsid w:val="00352A5D"/>
    <w:rsid w:val="003540D4"/>
    <w:rsid w:val="00354D7C"/>
    <w:rsid w:val="00355140"/>
    <w:rsid w:val="00357DA3"/>
    <w:rsid w:val="003600AF"/>
    <w:rsid w:val="00360780"/>
    <w:rsid w:val="00360CC9"/>
    <w:rsid w:val="00361767"/>
    <w:rsid w:val="00362C67"/>
    <w:rsid w:val="00364FCF"/>
    <w:rsid w:val="003650F7"/>
    <w:rsid w:val="003651A5"/>
    <w:rsid w:val="00365222"/>
    <w:rsid w:val="00365372"/>
    <w:rsid w:val="00366F4E"/>
    <w:rsid w:val="003671CE"/>
    <w:rsid w:val="00367253"/>
    <w:rsid w:val="00367B70"/>
    <w:rsid w:val="00370464"/>
    <w:rsid w:val="00370B1B"/>
    <w:rsid w:val="00370FB3"/>
    <w:rsid w:val="00371952"/>
    <w:rsid w:val="00371A7F"/>
    <w:rsid w:val="003724DE"/>
    <w:rsid w:val="003729F2"/>
    <w:rsid w:val="00374D75"/>
    <w:rsid w:val="00375AE5"/>
    <w:rsid w:val="003767F1"/>
    <w:rsid w:val="00377CB9"/>
    <w:rsid w:val="00380693"/>
    <w:rsid w:val="00381547"/>
    <w:rsid w:val="00381565"/>
    <w:rsid w:val="00383A30"/>
    <w:rsid w:val="00383ABD"/>
    <w:rsid w:val="003840A9"/>
    <w:rsid w:val="003840F3"/>
    <w:rsid w:val="00385873"/>
    <w:rsid w:val="003863EC"/>
    <w:rsid w:val="00386665"/>
    <w:rsid w:val="00387E5A"/>
    <w:rsid w:val="0039090A"/>
    <w:rsid w:val="00390BE2"/>
    <w:rsid w:val="00391119"/>
    <w:rsid w:val="0039165B"/>
    <w:rsid w:val="00391827"/>
    <w:rsid w:val="00391ECA"/>
    <w:rsid w:val="0039233B"/>
    <w:rsid w:val="00392866"/>
    <w:rsid w:val="00392C0C"/>
    <w:rsid w:val="00392F4B"/>
    <w:rsid w:val="00392F77"/>
    <w:rsid w:val="003936C4"/>
    <w:rsid w:val="003936EC"/>
    <w:rsid w:val="0039448B"/>
    <w:rsid w:val="003954BE"/>
    <w:rsid w:val="003958D6"/>
    <w:rsid w:val="00396061"/>
    <w:rsid w:val="003962D1"/>
    <w:rsid w:val="00396502"/>
    <w:rsid w:val="003976EE"/>
    <w:rsid w:val="00397F67"/>
    <w:rsid w:val="003A2D00"/>
    <w:rsid w:val="003A2D17"/>
    <w:rsid w:val="003A2DDE"/>
    <w:rsid w:val="003A2F04"/>
    <w:rsid w:val="003A4245"/>
    <w:rsid w:val="003A4DDC"/>
    <w:rsid w:val="003A60EC"/>
    <w:rsid w:val="003A6E07"/>
    <w:rsid w:val="003A787A"/>
    <w:rsid w:val="003B14FD"/>
    <w:rsid w:val="003B224F"/>
    <w:rsid w:val="003B2FF6"/>
    <w:rsid w:val="003B3185"/>
    <w:rsid w:val="003B3564"/>
    <w:rsid w:val="003B35AA"/>
    <w:rsid w:val="003B3B34"/>
    <w:rsid w:val="003B432D"/>
    <w:rsid w:val="003B4A7F"/>
    <w:rsid w:val="003B5106"/>
    <w:rsid w:val="003B53BC"/>
    <w:rsid w:val="003B6348"/>
    <w:rsid w:val="003B7033"/>
    <w:rsid w:val="003C031C"/>
    <w:rsid w:val="003C0C0A"/>
    <w:rsid w:val="003C1624"/>
    <w:rsid w:val="003C186B"/>
    <w:rsid w:val="003C2FCC"/>
    <w:rsid w:val="003C3931"/>
    <w:rsid w:val="003C3E98"/>
    <w:rsid w:val="003C3ECB"/>
    <w:rsid w:val="003C6CFA"/>
    <w:rsid w:val="003D0D4D"/>
    <w:rsid w:val="003D15BD"/>
    <w:rsid w:val="003D1F9E"/>
    <w:rsid w:val="003D2C91"/>
    <w:rsid w:val="003D33A0"/>
    <w:rsid w:val="003D3C7E"/>
    <w:rsid w:val="003D3CD7"/>
    <w:rsid w:val="003D43BC"/>
    <w:rsid w:val="003D51CB"/>
    <w:rsid w:val="003D5B4B"/>
    <w:rsid w:val="003D5C1B"/>
    <w:rsid w:val="003D5C7E"/>
    <w:rsid w:val="003E0B3B"/>
    <w:rsid w:val="003E0C4C"/>
    <w:rsid w:val="003E1030"/>
    <w:rsid w:val="003E1BC1"/>
    <w:rsid w:val="003E1C67"/>
    <w:rsid w:val="003E4BDD"/>
    <w:rsid w:val="003E555B"/>
    <w:rsid w:val="003E7F3E"/>
    <w:rsid w:val="003F0555"/>
    <w:rsid w:val="003F2980"/>
    <w:rsid w:val="003F2BDD"/>
    <w:rsid w:val="003F338F"/>
    <w:rsid w:val="003F35BE"/>
    <w:rsid w:val="003F4A7E"/>
    <w:rsid w:val="003F65EC"/>
    <w:rsid w:val="003F674A"/>
    <w:rsid w:val="003F779E"/>
    <w:rsid w:val="003F7D03"/>
    <w:rsid w:val="0040044C"/>
    <w:rsid w:val="00402961"/>
    <w:rsid w:val="00402CB1"/>
    <w:rsid w:val="0040331B"/>
    <w:rsid w:val="00403834"/>
    <w:rsid w:val="00403AB6"/>
    <w:rsid w:val="00403F16"/>
    <w:rsid w:val="00404092"/>
    <w:rsid w:val="00404A56"/>
    <w:rsid w:val="00405DA1"/>
    <w:rsid w:val="00406477"/>
    <w:rsid w:val="004064E5"/>
    <w:rsid w:val="00406B5A"/>
    <w:rsid w:val="00406C20"/>
    <w:rsid w:val="004103C7"/>
    <w:rsid w:val="004104EA"/>
    <w:rsid w:val="00412E9C"/>
    <w:rsid w:val="00412F2A"/>
    <w:rsid w:val="00413226"/>
    <w:rsid w:val="00413661"/>
    <w:rsid w:val="004144A8"/>
    <w:rsid w:val="00415153"/>
    <w:rsid w:val="00415975"/>
    <w:rsid w:val="004161A1"/>
    <w:rsid w:val="004167A9"/>
    <w:rsid w:val="00417D26"/>
    <w:rsid w:val="00417D73"/>
    <w:rsid w:val="0042007C"/>
    <w:rsid w:val="004222AB"/>
    <w:rsid w:val="004232F4"/>
    <w:rsid w:val="004236B5"/>
    <w:rsid w:val="004236F7"/>
    <w:rsid w:val="00425A74"/>
    <w:rsid w:val="00426453"/>
    <w:rsid w:val="004266EA"/>
    <w:rsid w:val="00426D3E"/>
    <w:rsid w:val="00427455"/>
    <w:rsid w:val="00431579"/>
    <w:rsid w:val="004320D2"/>
    <w:rsid w:val="00432AD4"/>
    <w:rsid w:val="0043300D"/>
    <w:rsid w:val="00433C9A"/>
    <w:rsid w:val="00433E8F"/>
    <w:rsid w:val="00434D9C"/>
    <w:rsid w:val="00434DA1"/>
    <w:rsid w:val="0043503F"/>
    <w:rsid w:val="0043612F"/>
    <w:rsid w:val="0043626F"/>
    <w:rsid w:val="00436E61"/>
    <w:rsid w:val="004370BC"/>
    <w:rsid w:val="00437D94"/>
    <w:rsid w:val="00437ED3"/>
    <w:rsid w:val="00441CBF"/>
    <w:rsid w:val="004424C5"/>
    <w:rsid w:val="00442611"/>
    <w:rsid w:val="00442992"/>
    <w:rsid w:val="0044307E"/>
    <w:rsid w:val="00443616"/>
    <w:rsid w:val="00444B89"/>
    <w:rsid w:val="00444FDE"/>
    <w:rsid w:val="004464B7"/>
    <w:rsid w:val="00446E3B"/>
    <w:rsid w:val="00447B22"/>
    <w:rsid w:val="00450386"/>
    <w:rsid w:val="0045075C"/>
    <w:rsid w:val="00450949"/>
    <w:rsid w:val="00451E10"/>
    <w:rsid w:val="00452018"/>
    <w:rsid w:val="00452157"/>
    <w:rsid w:val="00452C31"/>
    <w:rsid w:val="00453804"/>
    <w:rsid w:val="00454B67"/>
    <w:rsid w:val="004557D4"/>
    <w:rsid w:val="00455A14"/>
    <w:rsid w:val="00456DD1"/>
    <w:rsid w:val="0046052E"/>
    <w:rsid w:val="00460816"/>
    <w:rsid w:val="0046180E"/>
    <w:rsid w:val="0046182A"/>
    <w:rsid w:val="0046205B"/>
    <w:rsid w:val="00465460"/>
    <w:rsid w:val="004656A0"/>
    <w:rsid w:val="00466533"/>
    <w:rsid w:val="00466CB7"/>
    <w:rsid w:val="004724D1"/>
    <w:rsid w:val="00472C31"/>
    <w:rsid w:val="004733B1"/>
    <w:rsid w:val="00473F58"/>
    <w:rsid w:val="00474FEB"/>
    <w:rsid w:val="004756F9"/>
    <w:rsid w:val="00477101"/>
    <w:rsid w:val="0047736D"/>
    <w:rsid w:val="00480922"/>
    <w:rsid w:val="004822A2"/>
    <w:rsid w:val="004839CC"/>
    <w:rsid w:val="00484DE8"/>
    <w:rsid w:val="00485098"/>
    <w:rsid w:val="0048597C"/>
    <w:rsid w:val="00485BF1"/>
    <w:rsid w:val="004860A3"/>
    <w:rsid w:val="0048614C"/>
    <w:rsid w:val="004865EA"/>
    <w:rsid w:val="004868D6"/>
    <w:rsid w:val="00486A6F"/>
    <w:rsid w:val="0048739F"/>
    <w:rsid w:val="00487D83"/>
    <w:rsid w:val="00491558"/>
    <w:rsid w:val="0049219B"/>
    <w:rsid w:val="00492418"/>
    <w:rsid w:val="00492F10"/>
    <w:rsid w:val="00493AEA"/>
    <w:rsid w:val="004973F0"/>
    <w:rsid w:val="004A04DF"/>
    <w:rsid w:val="004A0ADE"/>
    <w:rsid w:val="004A2FFE"/>
    <w:rsid w:val="004A41E2"/>
    <w:rsid w:val="004A5872"/>
    <w:rsid w:val="004A5D19"/>
    <w:rsid w:val="004A5F94"/>
    <w:rsid w:val="004A62D8"/>
    <w:rsid w:val="004A673A"/>
    <w:rsid w:val="004A743C"/>
    <w:rsid w:val="004A7C94"/>
    <w:rsid w:val="004A7D78"/>
    <w:rsid w:val="004B0B2B"/>
    <w:rsid w:val="004B103F"/>
    <w:rsid w:val="004B1048"/>
    <w:rsid w:val="004B1197"/>
    <w:rsid w:val="004B453B"/>
    <w:rsid w:val="004B45CE"/>
    <w:rsid w:val="004B49B0"/>
    <w:rsid w:val="004B5DCD"/>
    <w:rsid w:val="004B6264"/>
    <w:rsid w:val="004B65DB"/>
    <w:rsid w:val="004B6810"/>
    <w:rsid w:val="004B7303"/>
    <w:rsid w:val="004B740A"/>
    <w:rsid w:val="004B7C80"/>
    <w:rsid w:val="004C0945"/>
    <w:rsid w:val="004C0DF1"/>
    <w:rsid w:val="004C17EA"/>
    <w:rsid w:val="004C4AEA"/>
    <w:rsid w:val="004C5A24"/>
    <w:rsid w:val="004C6839"/>
    <w:rsid w:val="004C6D93"/>
    <w:rsid w:val="004C730C"/>
    <w:rsid w:val="004D1799"/>
    <w:rsid w:val="004D1D20"/>
    <w:rsid w:val="004D1DBF"/>
    <w:rsid w:val="004D2653"/>
    <w:rsid w:val="004D481A"/>
    <w:rsid w:val="004D4844"/>
    <w:rsid w:val="004D4ACD"/>
    <w:rsid w:val="004D5D03"/>
    <w:rsid w:val="004D5F03"/>
    <w:rsid w:val="004D6365"/>
    <w:rsid w:val="004D7340"/>
    <w:rsid w:val="004D78ED"/>
    <w:rsid w:val="004E0199"/>
    <w:rsid w:val="004E14C8"/>
    <w:rsid w:val="004E2275"/>
    <w:rsid w:val="004E24FD"/>
    <w:rsid w:val="004E2774"/>
    <w:rsid w:val="004E2EF5"/>
    <w:rsid w:val="004E3B2D"/>
    <w:rsid w:val="004E4A42"/>
    <w:rsid w:val="004E6614"/>
    <w:rsid w:val="004E6D35"/>
    <w:rsid w:val="004E70BA"/>
    <w:rsid w:val="004F009F"/>
    <w:rsid w:val="004F071D"/>
    <w:rsid w:val="004F0937"/>
    <w:rsid w:val="004F0DBF"/>
    <w:rsid w:val="004F11A6"/>
    <w:rsid w:val="004F14C6"/>
    <w:rsid w:val="004F2562"/>
    <w:rsid w:val="004F3414"/>
    <w:rsid w:val="004F40B3"/>
    <w:rsid w:val="004F459E"/>
    <w:rsid w:val="004F50F5"/>
    <w:rsid w:val="004F5278"/>
    <w:rsid w:val="004F56D3"/>
    <w:rsid w:val="004F607C"/>
    <w:rsid w:val="004F79D9"/>
    <w:rsid w:val="004F7DB5"/>
    <w:rsid w:val="005000A7"/>
    <w:rsid w:val="00501E13"/>
    <w:rsid w:val="00503257"/>
    <w:rsid w:val="0050430F"/>
    <w:rsid w:val="00504748"/>
    <w:rsid w:val="00504B87"/>
    <w:rsid w:val="005061A3"/>
    <w:rsid w:val="00507A90"/>
    <w:rsid w:val="005106C4"/>
    <w:rsid w:val="00512418"/>
    <w:rsid w:val="00512DAA"/>
    <w:rsid w:val="005150FE"/>
    <w:rsid w:val="0051514F"/>
    <w:rsid w:val="005154A0"/>
    <w:rsid w:val="005162F0"/>
    <w:rsid w:val="00516E1F"/>
    <w:rsid w:val="00516EE0"/>
    <w:rsid w:val="005170F9"/>
    <w:rsid w:val="00517B18"/>
    <w:rsid w:val="00517E46"/>
    <w:rsid w:val="005200D8"/>
    <w:rsid w:val="0052074D"/>
    <w:rsid w:val="00520D30"/>
    <w:rsid w:val="00520D87"/>
    <w:rsid w:val="00521F88"/>
    <w:rsid w:val="00522F9C"/>
    <w:rsid w:val="005239D3"/>
    <w:rsid w:val="005244C0"/>
    <w:rsid w:val="00524C0B"/>
    <w:rsid w:val="00525314"/>
    <w:rsid w:val="0052555A"/>
    <w:rsid w:val="00525D0E"/>
    <w:rsid w:val="00525D9C"/>
    <w:rsid w:val="005273DA"/>
    <w:rsid w:val="0053053C"/>
    <w:rsid w:val="00530BDB"/>
    <w:rsid w:val="0053258D"/>
    <w:rsid w:val="00532B9C"/>
    <w:rsid w:val="00533498"/>
    <w:rsid w:val="005337E3"/>
    <w:rsid w:val="00534B5F"/>
    <w:rsid w:val="00536550"/>
    <w:rsid w:val="00536624"/>
    <w:rsid w:val="00536D22"/>
    <w:rsid w:val="00536FF8"/>
    <w:rsid w:val="005400CB"/>
    <w:rsid w:val="0054019E"/>
    <w:rsid w:val="005407A9"/>
    <w:rsid w:val="0054100B"/>
    <w:rsid w:val="00545C7C"/>
    <w:rsid w:val="005466D0"/>
    <w:rsid w:val="00546858"/>
    <w:rsid w:val="00546B2A"/>
    <w:rsid w:val="00546B46"/>
    <w:rsid w:val="005472B1"/>
    <w:rsid w:val="005472E1"/>
    <w:rsid w:val="005515F8"/>
    <w:rsid w:val="005539B0"/>
    <w:rsid w:val="00554D33"/>
    <w:rsid w:val="005562A6"/>
    <w:rsid w:val="00556A6D"/>
    <w:rsid w:val="00560179"/>
    <w:rsid w:val="00560E9E"/>
    <w:rsid w:val="00561DFA"/>
    <w:rsid w:val="00561F44"/>
    <w:rsid w:val="0056285A"/>
    <w:rsid w:val="0056292C"/>
    <w:rsid w:val="00562BD0"/>
    <w:rsid w:val="00563053"/>
    <w:rsid w:val="005630A6"/>
    <w:rsid w:val="005639E4"/>
    <w:rsid w:val="00564B96"/>
    <w:rsid w:val="00564C73"/>
    <w:rsid w:val="00564F58"/>
    <w:rsid w:val="0056686B"/>
    <w:rsid w:val="005675BD"/>
    <w:rsid w:val="00567F28"/>
    <w:rsid w:val="0057012F"/>
    <w:rsid w:val="00570287"/>
    <w:rsid w:val="00570536"/>
    <w:rsid w:val="00570DFD"/>
    <w:rsid w:val="005716F7"/>
    <w:rsid w:val="0057193A"/>
    <w:rsid w:val="00571FC1"/>
    <w:rsid w:val="00572708"/>
    <w:rsid w:val="00572E21"/>
    <w:rsid w:val="00572E93"/>
    <w:rsid w:val="00573696"/>
    <w:rsid w:val="0057444E"/>
    <w:rsid w:val="00574C86"/>
    <w:rsid w:val="005756F7"/>
    <w:rsid w:val="00576E4D"/>
    <w:rsid w:val="00576FA9"/>
    <w:rsid w:val="005806B8"/>
    <w:rsid w:val="005808BA"/>
    <w:rsid w:val="00580B02"/>
    <w:rsid w:val="005811CB"/>
    <w:rsid w:val="00581419"/>
    <w:rsid w:val="00581580"/>
    <w:rsid w:val="00581689"/>
    <w:rsid w:val="00581EB7"/>
    <w:rsid w:val="00582904"/>
    <w:rsid w:val="00584B68"/>
    <w:rsid w:val="00585209"/>
    <w:rsid w:val="00585D04"/>
    <w:rsid w:val="005868ED"/>
    <w:rsid w:val="00586ABA"/>
    <w:rsid w:val="00586FC7"/>
    <w:rsid w:val="005908B0"/>
    <w:rsid w:val="0059195D"/>
    <w:rsid w:val="00591F12"/>
    <w:rsid w:val="00592E25"/>
    <w:rsid w:val="005939A4"/>
    <w:rsid w:val="00593BD2"/>
    <w:rsid w:val="00595430"/>
    <w:rsid w:val="005963DB"/>
    <w:rsid w:val="00597035"/>
    <w:rsid w:val="00597E09"/>
    <w:rsid w:val="005A0D26"/>
    <w:rsid w:val="005A1236"/>
    <w:rsid w:val="005A2137"/>
    <w:rsid w:val="005A2E33"/>
    <w:rsid w:val="005A2E45"/>
    <w:rsid w:val="005A3FA8"/>
    <w:rsid w:val="005A61B3"/>
    <w:rsid w:val="005A64D5"/>
    <w:rsid w:val="005A72B0"/>
    <w:rsid w:val="005B1535"/>
    <w:rsid w:val="005B1BB3"/>
    <w:rsid w:val="005B3850"/>
    <w:rsid w:val="005B4741"/>
    <w:rsid w:val="005B4F69"/>
    <w:rsid w:val="005B56AC"/>
    <w:rsid w:val="005B5BD4"/>
    <w:rsid w:val="005B5CA9"/>
    <w:rsid w:val="005B68FB"/>
    <w:rsid w:val="005B6A7A"/>
    <w:rsid w:val="005B6ADF"/>
    <w:rsid w:val="005B74A3"/>
    <w:rsid w:val="005C175F"/>
    <w:rsid w:val="005C192B"/>
    <w:rsid w:val="005C1AF8"/>
    <w:rsid w:val="005C468B"/>
    <w:rsid w:val="005C48F2"/>
    <w:rsid w:val="005C4C48"/>
    <w:rsid w:val="005C5CD9"/>
    <w:rsid w:val="005C6F3E"/>
    <w:rsid w:val="005C6FAE"/>
    <w:rsid w:val="005C72E6"/>
    <w:rsid w:val="005C75E4"/>
    <w:rsid w:val="005D0434"/>
    <w:rsid w:val="005D1306"/>
    <w:rsid w:val="005D20E4"/>
    <w:rsid w:val="005D22F7"/>
    <w:rsid w:val="005D2B39"/>
    <w:rsid w:val="005D30DE"/>
    <w:rsid w:val="005D3940"/>
    <w:rsid w:val="005D399A"/>
    <w:rsid w:val="005D49AC"/>
    <w:rsid w:val="005D4EE5"/>
    <w:rsid w:val="005D5196"/>
    <w:rsid w:val="005D5980"/>
    <w:rsid w:val="005D6733"/>
    <w:rsid w:val="005D6D8E"/>
    <w:rsid w:val="005D7634"/>
    <w:rsid w:val="005E198D"/>
    <w:rsid w:val="005E3042"/>
    <w:rsid w:val="005E3C4D"/>
    <w:rsid w:val="005E534F"/>
    <w:rsid w:val="005E59A6"/>
    <w:rsid w:val="005E6F1C"/>
    <w:rsid w:val="005E7EE7"/>
    <w:rsid w:val="005F01CB"/>
    <w:rsid w:val="005F081A"/>
    <w:rsid w:val="005F1398"/>
    <w:rsid w:val="005F2801"/>
    <w:rsid w:val="005F435F"/>
    <w:rsid w:val="005F4AE6"/>
    <w:rsid w:val="005F5AB1"/>
    <w:rsid w:val="005F66F3"/>
    <w:rsid w:val="005F7A82"/>
    <w:rsid w:val="00600A38"/>
    <w:rsid w:val="00601BED"/>
    <w:rsid w:val="00601BF1"/>
    <w:rsid w:val="0060223B"/>
    <w:rsid w:val="00602CC3"/>
    <w:rsid w:val="00603750"/>
    <w:rsid w:val="0060452F"/>
    <w:rsid w:val="00604D09"/>
    <w:rsid w:val="00604F22"/>
    <w:rsid w:val="006053F8"/>
    <w:rsid w:val="00606CA0"/>
    <w:rsid w:val="00606E2E"/>
    <w:rsid w:val="0060769A"/>
    <w:rsid w:val="006116BF"/>
    <w:rsid w:val="00611D57"/>
    <w:rsid w:val="00612DCF"/>
    <w:rsid w:val="00613FE9"/>
    <w:rsid w:val="00614D2D"/>
    <w:rsid w:val="0061567C"/>
    <w:rsid w:val="00615EEB"/>
    <w:rsid w:val="006167AD"/>
    <w:rsid w:val="00620120"/>
    <w:rsid w:val="0062014E"/>
    <w:rsid w:val="006205E7"/>
    <w:rsid w:val="00620855"/>
    <w:rsid w:val="00620E7E"/>
    <w:rsid w:val="006214CF"/>
    <w:rsid w:val="006233F3"/>
    <w:rsid w:val="0062481F"/>
    <w:rsid w:val="00624D77"/>
    <w:rsid w:val="00624FB5"/>
    <w:rsid w:val="00625ED1"/>
    <w:rsid w:val="00626DDD"/>
    <w:rsid w:val="00626F06"/>
    <w:rsid w:val="0062715B"/>
    <w:rsid w:val="006301E0"/>
    <w:rsid w:val="006311AF"/>
    <w:rsid w:val="00631256"/>
    <w:rsid w:val="0063153F"/>
    <w:rsid w:val="006315C4"/>
    <w:rsid w:val="006315EC"/>
    <w:rsid w:val="006316FA"/>
    <w:rsid w:val="00632A5B"/>
    <w:rsid w:val="00633A56"/>
    <w:rsid w:val="00633AB5"/>
    <w:rsid w:val="006345A5"/>
    <w:rsid w:val="00635E66"/>
    <w:rsid w:val="00636076"/>
    <w:rsid w:val="00637C4A"/>
    <w:rsid w:val="006401BD"/>
    <w:rsid w:val="00640DD4"/>
    <w:rsid w:val="00641AEE"/>
    <w:rsid w:val="0064265B"/>
    <w:rsid w:val="00642C3C"/>
    <w:rsid w:val="00643660"/>
    <w:rsid w:val="00643C8A"/>
    <w:rsid w:val="006461F9"/>
    <w:rsid w:val="0064640E"/>
    <w:rsid w:val="0064797E"/>
    <w:rsid w:val="00647C7A"/>
    <w:rsid w:val="00647E72"/>
    <w:rsid w:val="006504B3"/>
    <w:rsid w:val="00651712"/>
    <w:rsid w:val="00652E58"/>
    <w:rsid w:val="00653636"/>
    <w:rsid w:val="006542B5"/>
    <w:rsid w:val="00654453"/>
    <w:rsid w:val="00654612"/>
    <w:rsid w:val="00654842"/>
    <w:rsid w:val="0065511F"/>
    <w:rsid w:val="00655DAD"/>
    <w:rsid w:val="00657648"/>
    <w:rsid w:val="0066350C"/>
    <w:rsid w:val="00664C6A"/>
    <w:rsid w:val="00665B1E"/>
    <w:rsid w:val="00667491"/>
    <w:rsid w:val="00667FC5"/>
    <w:rsid w:val="006710D4"/>
    <w:rsid w:val="006717E5"/>
    <w:rsid w:val="006726CB"/>
    <w:rsid w:val="00674235"/>
    <w:rsid w:val="00676A6F"/>
    <w:rsid w:val="0067710D"/>
    <w:rsid w:val="00677EC3"/>
    <w:rsid w:val="00680976"/>
    <w:rsid w:val="0068136A"/>
    <w:rsid w:val="00681DBD"/>
    <w:rsid w:val="00683082"/>
    <w:rsid w:val="0068543C"/>
    <w:rsid w:val="00685B2F"/>
    <w:rsid w:val="00687618"/>
    <w:rsid w:val="006879B6"/>
    <w:rsid w:val="00687C32"/>
    <w:rsid w:val="00690B76"/>
    <w:rsid w:val="00690B87"/>
    <w:rsid w:val="00691BD4"/>
    <w:rsid w:val="00691D4F"/>
    <w:rsid w:val="006928D4"/>
    <w:rsid w:val="00692ABC"/>
    <w:rsid w:val="00693D9A"/>
    <w:rsid w:val="00695A36"/>
    <w:rsid w:val="006963F9"/>
    <w:rsid w:val="006967F9"/>
    <w:rsid w:val="006A0EB3"/>
    <w:rsid w:val="006A27F5"/>
    <w:rsid w:val="006A2CCC"/>
    <w:rsid w:val="006A3ABC"/>
    <w:rsid w:val="006A5B24"/>
    <w:rsid w:val="006A5CE5"/>
    <w:rsid w:val="006A5F5D"/>
    <w:rsid w:val="006A6414"/>
    <w:rsid w:val="006A6C51"/>
    <w:rsid w:val="006B0200"/>
    <w:rsid w:val="006B09D3"/>
    <w:rsid w:val="006B10D9"/>
    <w:rsid w:val="006B1198"/>
    <w:rsid w:val="006B1439"/>
    <w:rsid w:val="006B16E3"/>
    <w:rsid w:val="006B29B7"/>
    <w:rsid w:val="006B3CB4"/>
    <w:rsid w:val="006B4148"/>
    <w:rsid w:val="006B6358"/>
    <w:rsid w:val="006B6832"/>
    <w:rsid w:val="006B6BA5"/>
    <w:rsid w:val="006B72B5"/>
    <w:rsid w:val="006B7658"/>
    <w:rsid w:val="006B7A65"/>
    <w:rsid w:val="006C01F6"/>
    <w:rsid w:val="006C060C"/>
    <w:rsid w:val="006C0971"/>
    <w:rsid w:val="006C14DF"/>
    <w:rsid w:val="006C1833"/>
    <w:rsid w:val="006C310E"/>
    <w:rsid w:val="006C33EF"/>
    <w:rsid w:val="006C387A"/>
    <w:rsid w:val="006C4214"/>
    <w:rsid w:val="006C4B3E"/>
    <w:rsid w:val="006C513D"/>
    <w:rsid w:val="006C6159"/>
    <w:rsid w:val="006C647E"/>
    <w:rsid w:val="006C76BB"/>
    <w:rsid w:val="006D1594"/>
    <w:rsid w:val="006D18C5"/>
    <w:rsid w:val="006D2B5E"/>
    <w:rsid w:val="006D4083"/>
    <w:rsid w:val="006D417A"/>
    <w:rsid w:val="006D41E0"/>
    <w:rsid w:val="006D6120"/>
    <w:rsid w:val="006D63FB"/>
    <w:rsid w:val="006D6751"/>
    <w:rsid w:val="006D76E5"/>
    <w:rsid w:val="006D77A1"/>
    <w:rsid w:val="006D7DF7"/>
    <w:rsid w:val="006D7F09"/>
    <w:rsid w:val="006E208D"/>
    <w:rsid w:val="006E270D"/>
    <w:rsid w:val="006E4F35"/>
    <w:rsid w:val="006E515A"/>
    <w:rsid w:val="006E5AA5"/>
    <w:rsid w:val="006E6D28"/>
    <w:rsid w:val="006E7534"/>
    <w:rsid w:val="006E76FE"/>
    <w:rsid w:val="006F0281"/>
    <w:rsid w:val="006F103E"/>
    <w:rsid w:val="006F1407"/>
    <w:rsid w:val="006F1AB7"/>
    <w:rsid w:val="006F1C40"/>
    <w:rsid w:val="006F215F"/>
    <w:rsid w:val="006F2DE2"/>
    <w:rsid w:val="006F2FC4"/>
    <w:rsid w:val="007001ED"/>
    <w:rsid w:val="00701668"/>
    <w:rsid w:val="007019F9"/>
    <w:rsid w:val="00702745"/>
    <w:rsid w:val="00703160"/>
    <w:rsid w:val="00703769"/>
    <w:rsid w:val="00703BD2"/>
    <w:rsid w:val="0070583B"/>
    <w:rsid w:val="00705B48"/>
    <w:rsid w:val="00706A46"/>
    <w:rsid w:val="00706BD3"/>
    <w:rsid w:val="00707222"/>
    <w:rsid w:val="007076BE"/>
    <w:rsid w:val="00707B69"/>
    <w:rsid w:val="00707DAA"/>
    <w:rsid w:val="00710616"/>
    <w:rsid w:val="0071072D"/>
    <w:rsid w:val="0071129F"/>
    <w:rsid w:val="00712DD2"/>
    <w:rsid w:val="0071440C"/>
    <w:rsid w:val="00714752"/>
    <w:rsid w:val="007153A2"/>
    <w:rsid w:val="0071549D"/>
    <w:rsid w:val="00716B7B"/>
    <w:rsid w:val="00716C92"/>
    <w:rsid w:val="00720BD1"/>
    <w:rsid w:val="00720D01"/>
    <w:rsid w:val="007210E5"/>
    <w:rsid w:val="00721B43"/>
    <w:rsid w:val="00722838"/>
    <w:rsid w:val="00724927"/>
    <w:rsid w:val="00726D26"/>
    <w:rsid w:val="00727717"/>
    <w:rsid w:val="00731A3C"/>
    <w:rsid w:val="00732588"/>
    <w:rsid w:val="00732714"/>
    <w:rsid w:val="00733694"/>
    <w:rsid w:val="007336D7"/>
    <w:rsid w:val="007337BC"/>
    <w:rsid w:val="00733CCB"/>
    <w:rsid w:val="0073414E"/>
    <w:rsid w:val="00734F27"/>
    <w:rsid w:val="00735042"/>
    <w:rsid w:val="00735154"/>
    <w:rsid w:val="00735735"/>
    <w:rsid w:val="0073606E"/>
    <w:rsid w:val="00736AD0"/>
    <w:rsid w:val="0074011B"/>
    <w:rsid w:val="00740AB2"/>
    <w:rsid w:val="00742E0C"/>
    <w:rsid w:val="00742F40"/>
    <w:rsid w:val="00743540"/>
    <w:rsid w:val="00743866"/>
    <w:rsid w:val="007453E4"/>
    <w:rsid w:val="007456D2"/>
    <w:rsid w:val="00745721"/>
    <w:rsid w:val="00745D55"/>
    <w:rsid w:val="00746667"/>
    <w:rsid w:val="00746911"/>
    <w:rsid w:val="00747FF0"/>
    <w:rsid w:val="00752D7C"/>
    <w:rsid w:val="007531DB"/>
    <w:rsid w:val="007533D5"/>
    <w:rsid w:val="00753F45"/>
    <w:rsid w:val="00753F7E"/>
    <w:rsid w:val="007543C4"/>
    <w:rsid w:val="0075465F"/>
    <w:rsid w:val="00754A87"/>
    <w:rsid w:val="00754CA3"/>
    <w:rsid w:val="007552AE"/>
    <w:rsid w:val="00756567"/>
    <w:rsid w:val="0075799D"/>
    <w:rsid w:val="00761256"/>
    <w:rsid w:val="0076134B"/>
    <w:rsid w:val="00762F82"/>
    <w:rsid w:val="007631D4"/>
    <w:rsid w:val="00763434"/>
    <w:rsid w:val="0076365C"/>
    <w:rsid w:val="00763BD8"/>
    <w:rsid w:val="00763C4A"/>
    <w:rsid w:val="007644B9"/>
    <w:rsid w:val="007655B8"/>
    <w:rsid w:val="0076632D"/>
    <w:rsid w:val="0076694C"/>
    <w:rsid w:val="00767E47"/>
    <w:rsid w:val="007718FB"/>
    <w:rsid w:val="007723F6"/>
    <w:rsid w:val="00772608"/>
    <w:rsid w:val="007732BF"/>
    <w:rsid w:val="00773464"/>
    <w:rsid w:val="00774081"/>
    <w:rsid w:val="00775DE1"/>
    <w:rsid w:val="00776150"/>
    <w:rsid w:val="00776218"/>
    <w:rsid w:val="00776C03"/>
    <w:rsid w:val="00777FB3"/>
    <w:rsid w:val="00782446"/>
    <w:rsid w:val="0078303A"/>
    <w:rsid w:val="007832B0"/>
    <w:rsid w:val="007847D4"/>
    <w:rsid w:val="00784B55"/>
    <w:rsid w:val="00784CE4"/>
    <w:rsid w:val="00784D8A"/>
    <w:rsid w:val="007852E2"/>
    <w:rsid w:val="007856CC"/>
    <w:rsid w:val="00786B79"/>
    <w:rsid w:val="0078753F"/>
    <w:rsid w:val="00787F26"/>
    <w:rsid w:val="007908AA"/>
    <w:rsid w:val="00791D44"/>
    <w:rsid w:val="007921CA"/>
    <w:rsid w:val="00792278"/>
    <w:rsid w:val="007925C4"/>
    <w:rsid w:val="00793E91"/>
    <w:rsid w:val="00794881"/>
    <w:rsid w:val="00795059"/>
    <w:rsid w:val="00796322"/>
    <w:rsid w:val="007963A9"/>
    <w:rsid w:val="00797471"/>
    <w:rsid w:val="00797672"/>
    <w:rsid w:val="007A045F"/>
    <w:rsid w:val="007A0B93"/>
    <w:rsid w:val="007A1220"/>
    <w:rsid w:val="007A14A5"/>
    <w:rsid w:val="007A3085"/>
    <w:rsid w:val="007A30B7"/>
    <w:rsid w:val="007A37BE"/>
    <w:rsid w:val="007A4637"/>
    <w:rsid w:val="007A4FCC"/>
    <w:rsid w:val="007A5194"/>
    <w:rsid w:val="007A686B"/>
    <w:rsid w:val="007A6EB4"/>
    <w:rsid w:val="007A752A"/>
    <w:rsid w:val="007A7D7A"/>
    <w:rsid w:val="007B0401"/>
    <w:rsid w:val="007B05EF"/>
    <w:rsid w:val="007B0BE1"/>
    <w:rsid w:val="007B1E7B"/>
    <w:rsid w:val="007B3B57"/>
    <w:rsid w:val="007B3E7B"/>
    <w:rsid w:val="007B48B3"/>
    <w:rsid w:val="007B521B"/>
    <w:rsid w:val="007B5624"/>
    <w:rsid w:val="007B5747"/>
    <w:rsid w:val="007B5D74"/>
    <w:rsid w:val="007B6030"/>
    <w:rsid w:val="007B6E15"/>
    <w:rsid w:val="007B6E3B"/>
    <w:rsid w:val="007C06CA"/>
    <w:rsid w:val="007C0E2E"/>
    <w:rsid w:val="007C11FF"/>
    <w:rsid w:val="007C2A3A"/>
    <w:rsid w:val="007C2C9A"/>
    <w:rsid w:val="007C2E83"/>
    <w:rsid w:val="007C4D2C"/>
    <w:rsid w:val="007C4DFB"/>
    <w:rsid w:val="007C56CB"/>
    <w:rsid w:val="007C5B3E"/>
    <w:rsid w:val="007C644B"/>
    <w:rsid w:val="007C7A24"/>
    <w:rsid w:val="007C7E43"/>
    <w:rsid w:val="007D0974"/>
    <w:rsid w:val="007D09F1"/>
    <w:rsid w:val="007D0C34"/>
    <w:rsid w:val="007D177A"/>
    <w:rsid w:val="007D1B25"/>
    <w:rsid w:val="007D1B75"/>
    <w:rsid w:val="007D21A4"/>
    <w:rsid w:val="007D301F"/>
    <w:rsid w:val="007D358C"/>
    <w:rsid w:val="007D3C80"/>
    <w:rsid w:val="007D40A4"/>
    <w:rsid w:val="007D68B4"/>
    <w:rsid w:val="007D6D18"/>
    <w:rsid w:val="007D721A"/>
    <w:rsid w:val="007D7279"/>
    <w:rsid w:val="007D780D"/>
    <w:rsid w:val="007D7A42"/>
    <w:rsid w:val="007E010A"/>
    <w:rsid w:val="007E0A92"/>
    <w:rsid w:val="007E1435"/>
    <w:rsid w:val="007E1EE0"/>
    <w:rsid w:val="007E2D10"/>
    <w:rsid w:val="007E2D23"/>
    <w:rsid w:val="007E3424"/>
    <w:rsid w:val="007E371A"/>
    <w:rsid w:val="007E4B35"/>
    <w:rsid w:val="007E4C66"/>
    <w:rsid w:val="007E5873"/>
    <w:rsid w:val="007E5A6D"/>
    <w:rsid w:val="007E68DE"/>
    <w:rsid w:val="007E7A8C"/>
    <w:rsid w:val="007F06BD"/>
    <w:rsid w:val="007F0B37"/>
    <w:rsid w:val="007F288D"/>
    <w:rsid w:val="007F3B50"/>
    <w:rsid w:val="007F3BFB"/>
    <w:rsid w:val="007F52A8"/>
    <w:rsid w:val="007F5764"/>
    <w:rsid w:val="007F665B"/>
    <w:rsid w:val="007F71CD"/>
    <w:rsid w:val="007F742E"/>
    <w:rsid w:val="00800E6B"/>
    <w:rsid w:val="008011D9"/>
    <w:rsid w:val="008018CB"/>
    <w:rsid w:val="00801C45"/>
    <w:rsid w:val="00803141"/>
    <w:rsid w:val="00803FA4"/>
    <w:rsid w:val="00804AA0"/>
    <w:rsid w:val="008059A1"/>
    <w:rsid w:val="008061AF"/>
    <w:rsid w:val="00807104"/>
    <w:rsid w:val="0081052E"/>
    <w:rsid w:val="00810936"/>
    <w:rsid w:val="00810A69"/>
    <w:rsid w:val="00810AC9"/>
    <w:rsid w:val="00811A4D"/>
    <w:rsid w:val="00812454"/>
    <w:rsid w:val="00812D21"/>
    <w:rsid w:val="00813DB8"/>
    <w:rsid w:val="00813F94"/>
    <w:rsid w:val="008148D5"/>
    <w:rsid w:val="00814B93"/>
    <w:rsid w:val="00814E0C"/>
    <w:rsid w:val="00815E88"/>
    <w:rsid w:val="008173AA"/>
    <w:rsid w:val="008214A8"/>
    <w:rsid w:val="00821B27"/>
    <w:rsid w:val="00821BAE"/>
    <w:rsid w:val="008227E4"/>
    <w:rsid w:val="00823E28"/>
    <w:rsid w:val="008246E7"/>
    <w:rsid w:val="00824EDF"/>
    <w:rsid w:val="00824F57"/>
    <w:rsid w:val="008267A9"/>
    <w:rsid w:val="00826EA7"/>
    <w:rsid w:val="00830211"/>
    <w:rsid w:val="008308D0"/>
    <w:rsid w:val="00831E61"/>
    <w:rsid w:val="008342D0"/>
    <w:rsid w:val="008345C9"/>
    <w:rsid w:val="00834ED3"/>
    <w:rsid w:val="008357EF"/>
    <w:rsid w:val="0083625C"/>
    <w:rsid w:val="008362C3"/>
    <w:rsid w:val="00836551"/>
    <w:rsid w:val="00836A7D"/>
    <w:rsid w:val="00836D4E"/>
    <w:rsid w:val="00840E34"/>
    <w:rsid w:val="0084204B"/>
    <w:rsid w:val="00842767"/>
    <w:rsid w:val="00842B96"/>
    <w:rsid w:val="008438DA"/>
    <w:rsid w:val="008438E9"/>
    <w:rsid w:val="008439D1"/>
    <w:rsid w:val="00843DBF"/>
    <w:rsid w:val="0084416E"/>
    <w:rsid w:val="0084422C"/>
    <w:rsid w:val="008469DF"/>
    <w:rsid w:val="00846E18"/>
    <w:rsid w:val="00850ECE"/>
    <w:rsid w:val="00851DA1"/>
    <w:rsid w:val="0085226B"/>
    <w:rsid w:val="00853409"/>
    <w:rsid w:val="00853FE0"/>
    <w:rsid w:val="00854138"/>
    <w:rsid w:val="00855CB3"/>
    <w:rsid w:val="00856972"/>
    <w:rsid w:val="00857F4C"/>
    <w:rsid w:val="00860405"/>
    <w:rsid w:val="008604EA"/>
    <w:rsid w:val="0086076D"/>
    <w:rsid w:val="00860D36"/>
    <w:rsid w:val="00861950"/>
    <w:rsid w:val="008623FF"/>
    <w:rsid w:val="0086295B"/>
    <w:rsid w:val="00862B6D"/>
    <w:rsid w:val="008634CD"/>
    <w:rsid w:val="008642F4"/>
    <w:rsid w:val="00864E81"/>
    <w:rsid w:val="008650BA"/>
    <w:rsid w:val="008651F2"/>
    <w:rsid w:val="00865DFB"/>
    <w:rsid w:val="008668E4"/>
    <w:rsid w:val="008669A8"/>
    <w:rsid w:val="008702F9"/>
    <w:rsid w:val="0087075D"/>
    <w:rsid w:val="00870AE5"/>
    <w:rsid w:val="00870FB2"/>
    <w:rsid w:val="0087210D"/>
    <w:rsid w:val="00873158"/>
    <w:rsid w:val="00873417"/>
    <w:rsid w:val="00873B3D"/>
    <w:rsid w:val="00874249"/>
    <w:rsid w:val="00874B6F"/>
    <w:rsid w:val="008778FA"/>
    <w:rsid w:val="008779BD"/>
    <w:rsid w:val="00880100"/>
    <w:rsid w:val="0088052C"/>
    <w:rsid w:val="00880EA9"/>
    <w:rsid w:val="00881BFB"/>
    <w:rsid w:val="00884A46"/>
    <w:rsid w:val="00886638"/>
    <w:rsid w:val="00886EBD"/>
    <w:rsid w:val="00890C78"/>
    <w:rsid w:val="0089155C"/>
    <w:rsid w:val="00891B71"/>
    <w:rsid w:val="00891E2B"/>
    <w:rsid w:val="008931BF"/>
    <w:rsid w:val="008933F4"/>
    <w:rsid w:val="00893E25"/>
    <w:rsid w:val="008949FF"/>
    <w:rsid w:val="008950BA"/>
    <w:rsid w:val="0089515E"/>
    <w:rsid w:val="00895578"/>
    <w:rsid w:val="008957E4"/>
    <w:rsid w:val="00897723"/>
    <w:rsid w:val="008A1220"/>
    <w:rsid w:val="008A17AC"/>
    <w:rsid w:val="008A1BF0"/>
    <w:rsid w:val="008A26D9"/>
    <w:rsid w:val="008A31B3"/>
    <w:rsid w:val="008A33EF"/>
    <w:rsid w:val="008A4F9A"/>
    <w:rsid w:val="008A7F23"/>
    <w:rsid w:val="008B167E"/>
    <w:rsid w:val="008B2934"/>
    <w:rsid w:val="008B46FA"/>
    <w:rsid w:val="008B569D"/>
    <w:rsid w:val="008B5C60"/>
    <w:rsid w:val="008B5E2A"/>
    <w:rsid w:val="008B5F98"/>
    <w:rsid w:val="008B6740"/>
    <w:rsid w:val="008B68B7"/>
    <w:rsid w:val="008B6990"/>
    <w:rsid w:val="008C118B"/>
    <w:rsid w:val="008C212C"/>
    <w:rsid w:val="008C264B"/>
    <w:rsid w:val="008C2FD0"/>
    <w:rsid w:val="008C329E"/>
    <w:rsid w:val="008C3443"/>
    <w:rsid w:val="008C41EF"/>
    <w:rsid w:val="008C45CA"/>
    <w:rsid w:val="008C58DD"/>
    <w:rsid w:val="008C6009"/>
    <w:rsid w:val="008C63C2"/>
    <w:rsid w:val="008C726B"/>
    <w:rsid w:val="008C7D24"/>
    <w:rsid w:val="008C7DB3"/>
    <w:rsid w:val="008D0945"/>
    <w:rsid w:val="008D0CDA"/>
    <w:rsid w:val="008D144D"/>
    <w:rsid w:val="008D1A61"/>
    <w:rsid w:val="008D241F"/>
    <w:rsid w:val="008D25C6"/>
    <w:rsid w:val="008D28A9"/>
    <w:rsid w:val="008D40B2"/>
    <w:rsid w:val="008D4225"/>
    <w:rsid w:val="008D4F35"/>
    <w:rsid w:val="008D5F21"/>
    <w:rsid w:val="008D6083"/>
    <w:rsid w:val="008D6DAE"/>
    <w:rsid w:val="008D71FD"/>
    <w:rsid w:val="008D7EEB"/>
    <w:rsid w:val="008E1A6B"/>
    <w:rsid w:val="008E1C02"/>
    <w:rsid w:val="008E495C"/>
    <w:rsid w:val="008E6614"/>
    <w:rsid w:val="008E666D"/>
    <w:rsid w:val="008E6FA6"/>
    <w:rsid w:val="008F0360"/>
    <w:rsid w:val="008F06C1"/>
    <w:rsid w:val="008F1055"/>
    <w:rsid w:val="008F125E"/>
    <w:rsid w:val="008F187D"/>
    <w:rsid w:val="008F2158"/>
    <w:rsid w:val="008F26FE"/>
    <w:rsid w:val="008F27E3"/>
    <w:rsid w:val="008F2DE0"/>
    <w:rsid w:val="008F32DB"/>
    <w:rsid w:val="008F3C84"/>
    <w:rsid w:val="008F3CBC"/>
    <w:rsid w:val="008F41B9"/>
    <w:rsid w:val="008F47D8"/>
    <w:rsid w:val="008F4B0F"/>
    <w:rsid w:val="008F64FC"/>
    <w:rsid w:val="00900533"/>
    <w:rsid w:val="009006BF"/>
    <w:rsid w:val="009016D5"/>
    <w:rsid w:val="009019FD"/>
    <w:rsid w:val="00901B85"/>
    <w:rsid w:val="00901C18"/>
    <w:rsid w:val="00902A64"/>
    <w:rsid w:val="00902F85"/>
    <w:rsid w:val="00902FC9"/>
    <w:rsid w:val="009030DE"/>
    <w:rsid w:val="00903C82"/>
    <w:rsid w:val="0090416D"/>
    <w:rsid w:val="009048EB"/>
    <w:rsid w:val="00905C02"/>
    <w:rsid w:val="00906197"/>
    <w:rsid w:val="009068CB"/>
    <w:rsid w:val="009072BB"/>
    <w:rsid w:val="00913E73"/>
    <w:rsid w:val="009146AE"/>
    <w:rsid w:val="00915B24"/>
    <w:rsid w:val="00917432"/>
    <w:rsid w:val="0091756D"/>
    <w:rsid w:val="00917A3D"/>
    <w:rsid w:val="00917B41"/>
    <w:rsid w:val="00920A0B"/>
    <w:rsid w:val="00920E80"/>
    <w:rsid w:val="009226F4"/>
    <w:rsid w:val="00923A00"/>
    <w:rsid w:val="00923BA4"/>
    <w:rsid w:val="009246F7"/>
    <w:rsid w:val="0092475F"/>
    <w:rsid w:val="009249CC"/>
    <w:rsid w:val="00925215"/>
    <w:rsid w:val="00925378"/>
    <w:rsid w:val="009259EB"/>
    <w:rsid w:val="00926C88"/>
    <w:rsid w:val="00927316"/>
    <w:rsid w:val="009307D7"/>
    <w:rsid w:val="00933119"/>
    <w:rsid w:val="009332FA"/>
    <w:rsid w:val="0093334F"/>
    <w:rsid w:val="009349C8"/>
    <w:rsid w:val="00935C04"/>
    <w:rsid w:val="00935E49"/>
    <w:rsid w:val="00940863"/>
    <w:rsid w:val="00940AF0"/>
    <w:rsid w:val="00942228"/>
    <w:rsid w:val="0094238D"/>
    <w:rsid w:val="00942536"/>
    <w:rsid w:val="0094254D"/>
    <w:rsid w:val="0094274B"/>
    <w:rsid w:val="00942B32"/>
    <w:rsid w:val="00942D25"/>
    <w:rsid w:val="00942DCF"/>
    <w:rsid w:val="00942E4A"/>
    <w:rsid w:val="00943EEF"/>
    <w:rsid w:val="0094489D"/>
    <w:rsid w:val="009458FD"/>
    <w:rsid w:val="00946BE8"/>
    <w:rsid w:val="00951565"/>
    <w:rsid w:val="00951950"/>
    <w:rsid w:val="009521C1"/>
    <w:rsid w:val="009523A5"/>
    <w:rsid w:val="00952D0B"/>
    <w:rsid w:val="0095524A"/>
    <w:rsid w:val="00955AE8"/>
    <w:rsid w:val="00957BB8"/>
    <w:rsid w:val="00957FA4"/>
    <w:rsid w:val="009625F1"/>
    <w:rsid w:val="009641FF"/>
    <w:rsid w:val="00964871"/>
    <w:rsid w:val="00965C38"/>
    <w:rsid w:val="00965DC8"/>
    <w:rsid w:val="00965FAD"/>
    <w:rsid w:val="00966076"/>
    <w:rsid w:val="00966798"/>
    <w:rsid w:val="009672A6"/>
    <w:rsid w:val="0096794D"/>
    <w:rsid w:val="0097071B"/>
    <w:rsid w:val="00970723"/>
    <w:rsid w:val="00971B8B"/>
    <w:rsid w:val="00973D04"/>
    <w:rsid w:val="00974427"/>
    <w:rsid w:val="00974CD8"/>
    <w:rsid w:val="009758A7"/>
    <w:rsid w:val="00976C5A"/>
    <w:rsid w:val="00980130"/>
    <w:rsid w:val="00982FFF"/>
    <w:rsid w:val="00983EF2"/>
    <w:rsid w:val="009853CC"/>
    <w:rsid w:val="00986347"/>
    <w:rsid w:val="00986787"/>
    <w:rsid w:val="009872C6"/>
    <w:rsid w:val="009903EA"/>
    <w:rsid w:val="009908EF"/>
    <w:rsid w:val="00992DFA"/>
    <w:rsid w:val="0099484B"/>
    <w:rsid w:val="00994AFC"/>
    <w:rsid w:val="00995018"/>
    <w:rsid w:val="00995E7E"/>
    <w:rsid w:val="0099687C"/>
    <w:rsid w:val="009A25B1"/>
    <w:rsid w:val="009A31F4"/>
    <w:rsid w:val="009A3A73"/>
    <w:rsid w:val="009A46C1"/>
    <w:rsid w:val="009A4F6E"/>
    <w:rsid w:val="009A609A"/>
    <w:rsid w:val="009A60C5"/>
    <w:rsid w:val="009A6142"/>
    <w:rsid w:val="009A6B6E"/>
    <w:rsid w:val="009A7A06"/>
    <w:rsid w:val="009A7D60"/>
    <w:rsid w:val="009B00E4"/>
    <w:rsid w:val="009B08F4"/>
    <w:rsid w:val="009B0FA0"/>
    <w:rsid w:val="009B18FC"/>
    <w:rsid w:val="009B1C67"/>
    <w:rsid w:val="009B1F8D"/>
    <w:rsid w:val="009B215D"/>
    <w:rsid w:val="009B26F6"/>
    <w:rsid w:val="009B31F8"/>
    <w:rsid w:val="009B33F8"/>
    <w:rsid w:val="009B461F"/>
    <w:rsid w:val="009B506F"/>
    <w:rsid w:val="009B50DC"/>
    <w:rsid w:val="009B5908"/>
    <w:rsid w:val="009B62DC"/>
    <w:rsid w:val="009B6665"/>
    <w:rsid w:val="009B66F6"/>
    <w:rsid w:val="009C0153"/>
    <w:rsid w:val="009C165E"/>
    <w:rsid w:val="009C1C73"/>
    <w:rsid w:val="009C26FF"/>
    <w:rsid w:val="009C2C80"/>
    <w:rsid w:val="009C3587"/>
    <w:rsid w:val="009C3A67"/>
    <w:rsid w:val="009C4958"/>
    <w:rsid w:val="009C4E4B"/>
    <w:rsid w:val="009C58EB"/>
    <w:rsid w:val="009C5A0B"/>
    <w:rsid w:val="009C5E23"/>
    <w:rsid w:val="009C5E8A"/>
    <w:rsid w:val="009C632D"/>
    <w:rsid w:val="009C6574"/>
    <w:rsid w:val="009C7C45"/>
    <w:rsid w:val="009D0A40"/>
    <w:rsid w:val="009D11C8"/>
    <w:rsid w:val="009D1723"/>
    <w:rsid w:val="009D2376"/>
    <w:rsid w:val="009D2871"/>
    <w:rsid w:val="009D2BAE"/>
    <w:rsid w:val="009D3396"/>
    <w:rsid w:val="009D57DF"/>
    <w:rsid w:val="009E071E"/>
    <w:rsid w:val="009E07B1"/>
    <w:rsid w:val="009E0A29"/>
    <w:rsid w:val="009E0B05"/>
    <w:rsid w:val="009E0C1E"/>
    <w:rsid w:val="009E0F44"/>
    <w:rsid w:val="009E19F0"/>
    <w:rsid w:val="009E1F6D"/>
    <w:rsid w:val="009E2313"/>
    <w:rsid w:val="009E251F"/>
    <w:rsid w:val="009E2636"/>
    <w:rsid w:val="009E3476"/>
    <w:rsid w:val="009E3A70"/>
    <w:rsid w:val="009E3B19"/>
    <w:rsid w:val="009E4304"/>
    <w:rsid w:val="009E496E"/>
    <w:rsid w:val="009E4F49"/>
    <w:rsid w:val="009E5262"/>
    <w:rsid w:val="009E5F7A"/>
    <w:rsid w:val="009F04DD"/>
    <w:rsid w:val="009F0D15"/>
    <w:rsid w:val="009F1C8B"/>
    <w:rsid w:val="009F2232"/>
    <w:rsid w:val="009F2592"/>
    <w:rsid w:val="009F2716"/>
    <w:rsid w:val="009F2F5C"/>
    <w:rsid w:val="009F3552"/>
    <w:rsid w:val="009F35EF"/>
    <w:rsid w:val="009F3CAF"/>
    <w:rsid w:val="009F52E7"/>
    <w:rsid w:val="009F594B"/>
    <w:rsid w:val="009F6018"/>
    <w:rsid w:val="009F6B99"/>
    <w:rsid w:val="009F747C"/>
    <w:rsid w:val="009F760D"/>
    <w:rsid w:val="009F7B67"/>
    <w:rsid w:val="00A00545"/>
    <w:rsid w:val="00A02A24"/>
    <w:rsid w:val="00A02F79"/>
    <w:rsid w:val="00A03D98"/>
    <w:rsid w:val="00A043C5"/>
    <w:rsid w:val="00A05000"/>
    <w:rsid w:val="00A05107"/>
    <w:rsid w:val="00A051E6"/>
    <w:rsid w:val="00A052EF"/>
    <w:rsid w:val="00A05390"/>
    <w:rsid w:val="00A056A9"/>
    <w:rsid w:val="00A06A0B"/>
    <w:rsid w:val="00A07B36"/>
    <w:rsid w:val="00A07D32"/>
    <w:rsid w:val="00A11434"/>
    <w:rsid w:val="00A131E3"/>
    <w:rsid w:val="00A13D5F"/>
    <w:rsid w:val="00A13E75"/>
    <w:rsid w:val="00A14023"/>
    <w:rsid w:val="00A152C6"/>
    <w:rsid w:val="00A16AAF"/>
    <w:rsid w:val="00A16D9B"/>
    <w:rsid w:val="00A1764B"/>
    <w:rsid w:val="00A17C3F"/>
    <w:rsid w:val="00A17C73"/>
    <w:rsid w:val="00A215D7"/>
    <w:rsid w:val="00A216D2"/>
    <w:rsid w:val="00A22D36"/>
    <w:rsid w:val="00A230D1"/>
    <w:rsid w:val="00A24886"/>
    <w:rsid w:val="00A24A62"/>
    <w:rsid w:val="00A24D1D"/>
    <w:rsid w:val="00A24E71"/>
    <w:rsid w:val="00A24F15"/>
    <w:rsid w:val="00A2556A"/>
    <w:rsid w:val="00A2586B"/>
    <w:rsid w:val="00A25AA3"/>
    <w:rsid w:val="00A26575"/>
    <w:rsid w:val="00A2689B"/>
    <w:rsid w:val="00A30082"/>
    <w:rsid w:val="00A3029D"/>
    <w:rsid w:val="00A31CEA"/>
    <w:rsid w:val="00A332C9"/>
    <w:rsid w:val="00A337A6"/>
    <w:rsid w:val="00A3470A"/>
    <w:rsid w:val="00A36481"/>
    <w:rsid w:val="00A3797E"/>
    <w:rsid w:val="00A37A3C"/>
    <w:rsid w:val="00A37A88"/>
    <w:rsid w:val="00A40424"/>
    <w:rsid w:val="00A411CE"/>
    <w:rsid w:val="00A426D6"/>
    <w:rsid w:val="00A428A1"/>
    <w:rsid w:val="00A43C55"/>
    <w:rsid w:val="00A43CF0"/>
    <w:rsid w:val="00A4671E"/>
    <w:rsid w:val="00A50ACE"/>
    <w:rsid w:val="00A50EFB"/>
    <w:rsid w:val="00A510E8"/>
    <w:rsid w:val="00A52850"/>
    <w:rsid w:val="00A528C5"/>
    <w:rsid w:val="00A52A50"/>
    <w:rsid w:val="00A5386B"/>
    <w:rsid w:val="00A5523C"/>
    <w:rsid w:val="00A55466"/>
    <w:rsid w:val="00A55836"/>
    <w:rsid w:val="00A56BF4"/>
    <w:rsid w:val="00A57334"/>
    <w:rsid w:val="00A579B8"/>
    <w:rsid w:val="00A606D2"/>
    <w:rsid w:val="00A60F7B"/>
    <w:rsid w:val="00A619C5"/>
    <w:rsid w:val="00A61A38"/>
    <w:rsid w:val="00A62C2B"/>
    <w:rsid w:val="00A6317E"/>
    <w:rsid w:val="00A6344E"/>
    <w:rsid w:val="00A63DEB"/>
    <w:rsid w:val="00A6485D"/>
    <w:rsid w:val="00A65106"/>
    <w:rsid w:val="00A66210"/>
    <w:rsid w:val="00A66628"/>
    <w:rsid w:val="00A6738B"/>
    <w:rsid w:val="00A67984"/>
    <w:rsid w:val="00A70909"/>
    <w:rsid w:val="00A70AF0"/>
    <w:rsid w:val="00A718A4"/>
    <w:rsid w:val="00A72168"/>
    <w:rsid w:val="00A7239D"/>
    <w:rsid w:val="00A72BDD"/>
    <w:rsid w:val="00A72E9A"/>
    <w:rsid w:val="00A72F0D"/>
    <w:rsid w:val="00A7738E"/>
    <w:rsid w:val="00A77EEA"/>
    <w:rsid w:val="00A80AB0"/>
    <w:rsid w:val="00A81EF4"/>
    <w:rsid w:val="00A82293"/>
    <w:rsid w:val="00A822BC"/>
    <w:rsid w:val="00A826C0"/>
    <w:rsid w:val="00A82ECE"/>
    <w:rsid w:val="00A82FF9"/>
    <w:rsid w:val="00A83B0C"/>
    <w:rsid w:val="00A83EE0"/>
    <w:rsid w:val="00A84741"/>
    <w:rsid w:val="00A866DB"/>
    <w:rsid w:val="00A86FFC"/>
    <w:rsid w:val="00A874C2"/>
    <w:rsid w:val="00A8787E"/>
    <w:rsid w:val="00A87B64"/>
    <w:rsid w:val="00A87D54"/>
    <w:rsid w:val="00A900D4"/>
    <w:rsid w:val="00A90531"/>
    <w:rsid w:val="00A913C8"/>
    <w:rsid w:val="00A917AF"/>
    <w:rsid w:val="00A9222E"/>
    <w:rsid w:val="00A92398"/>
    <w:rsid w:val="00A92B4C"/>
    <w:rsid w:val="00A933B2"/>
    <w:rsid w:val="00A943DB"/>
    <w:rsid w:val="00A947B3"/>
    <w:rsid w:val="00A94C2A"/>
    <w:rsid w:val="00A94C5D"/>
    <w:rsid w:val="00A95E40"/>
    <w:rsid w:val="00A96230"/>
    <w:rsid w:val="00A969AC"/>
    <w:rsid w:val="00A9762B"/>
    <w:rsid w:val="00A976F3"/>
    <w:rsid w:val="00A9783B"/>
    <w:rsid w:val="00AA24C4"/>
    <w:rsid w:val="00AA25F2"/>
    <w:rsid w:val="00AA27D3"/>
    <w:rsid w:val="00AA35B4"/>
    <w:rsid w:val="00AA393F"/>
    <w:rsid w:val="00AA3AC7"/>
    <w:rsid w:val="00AA557A"/>
    <w:rsid w:val="00AA5F14"/>
    <w:rsid w:val="00AA6887"/>
    <w:rsid w:val="00AA6C24"/>
    <w:rsid w:val="00AA7062"/>
    <w:rsid w:val="00AA7B77"/>
    <w:rsid w:val="00AB037D"/>
    <w:rsid w:val="00AB09CE"/>
    <w:rsid w:val="00AB1946"/>
    <w:rsid w:val="00AB2DD2"/>
    <w:rsid w:val="00AB3432"/>
    <w:rsid w:val="00AB39BE"/>
    <w:rsid w:val="00AB3A22"/>
    <w:rsid w:val="00AB4222"/>
    <w:rsid w:val="00AB45B3"/>
    <w:rsid w:val="00AB51EC"/>
    <w:rsid w:val="00AB56CC"/>
    <w:rsid w:val="00AB74FD"/>
    <w:rsid w:val="00AC0109"/>
    <w:rsid w:val="00AC179F"/>
    <w:rsid w:val="00AC1CD1"/>
    <w:rsid w:val="00AC2482"/>
    <w:rsid w:val="00AC2592"/>
    <w:rsid w:val="00AC4D7F"/>
    <w:rsid w:val="00AC586A"/>
    <w:rsid w:val="00AC5ED1"/>
    <w:rsid w:val="00AC5EEF"/>
    <w:rsid w:val="00AC71C4"/>
    <w:rsid w:val="00AD056C"/>
    <w:rsid w:val="00AD16FE"/>
    <w:rsid w:val="00AD1B89"/>
    <w:rsid w:val="00AD2E4C"/>
    <w:rsid w:val="00AD32AF"/>
    <w:rsid w:val="00AD3D19"/>
    <w:rsid w:val="00AD6754"/>
    <w:rsid w:val="00AD6C8A"/>
    <w:rsid w:val="00AD761E"/>
    <w:rsid w:val="00AD7AB1"/>
    <w:rsid w:val="00AD7D3D"/>
    <w:rsid w:val="00AE01CD"/>
    <w:rsid w:val="00AE0E88"/>
    <w:rsid w:val="00AE11BA"/>
    <w:rsid w:val="00AE254D"/>
    <w:rsid w:val="00AE259D"/>
    <w:rsid w:val="00AE260E"/>
    <w:rsid w:val="00AE31A2"/>
    <w:rsid w:val="00AE31B0"/>
    <w:rsid w:val="00AE37C8"/>
    <w:rsid w:val="00AE4562"/>
    <w:rsid w:val="00AE52E5"/>
    <w:rsid w:val="00AE63D7"/>
    <w:rsid w:val="00AE6930"/>
    <w:rsid w:val="00AE7255"/>
    <w:rsid w:val="00AE7B06"/>
    <w:rsid w:val="00AE7BAD"/>
    <w:rsid w:val="00AF046B"/>
    <w:rsid w:val="00AF0C66"/>
    <w:rsid w:val="00AF4A26"/>
    <w:rsid w:val="00AF4E9E"/>
    <w:rsid w:val="00AF5912"/>
    <w:rsid w:val="00AF6908"/>
    <w:rsid w:val="00AF6DDB"/>
    <w:rsid w:val="00AF7996"/>
    <w:rsid w:val="00AF7E41"/>
    <w:rsid w:val="00B007C4"/>
    <w:rsid w:val="00B01046"/>
    <w:rsid w:val="00B02293"/>
    <w:rsid w:val="00B024BA"/>
    <w:rsid w:val="00B03884"/>
    <w:rsid w:val="00B03993"/>
    <w:rsid w:val="00B03D8F"/>
    <w:rsid w:val="00B046E7"/>
    <w:rsid w:val="00B04A26"/>
    <w:rsid w:val="00B0506A"/>
    <w:rsid w:val="00B058FB"/>
    <w:rsid w:val="00B05B45"/>
    <w:rsid w:val="00B05DA6"/>
    <w:rsid w:val="00B076E1"/>
    <w:rsid w:val="00B10113"/>
    <w:rsid w:val="00B102E1"/>
    <w:rsid w:val="00B110BF"/>
    <w:rsid w:val="00B1148C"/>
    <w:rsid w:val="00B11773"/>
    <w:rsid w:val="00B125A9"/>
    <w:rsid w:val="00B1290C"/>
    <w:rsid w:val="00B13060"/>
    <w:rsid w:val="00B13132"/>
    <w:rsid w:val="00B14994"/>
    <w:rsid w:val="00B1545A"/>
    <w:rsid w:val="00B15D1F"/>
    <w:rsid w:val="00B1611A"/>
    <w:rsid w:val="00B163E8"/>
    <w:rsid w:val="00B1743E"/>
    <w:rsid w:val="00B2011D"/>
    <w:rsid w:val="00B20121"/>
    <w:rsid w:val="00B20534"/>
    <w:rsid w:val="00B20D1C"/>
    <w:rsid w:val="00B235AE"/>
    <w:rsid w:val="00B23E19"/>
    <w:rsid w:val="00B23F46"/>
    <w:rsid w:val="00B24426"/>
    <w:rsid w:val="00B24594"/>
    <w:rsid w:val="00B249A1"/>
    <w:rsid w:val="00B253E8"/>
    <w:rsid w:val="00B26135"/>
    <w:rsid w:val="00B272DD"/>
    <w:rsid w:val="00B2785F"/>
    <w:rsid w:val="00B27F2F"/>
    <w:rsid w:val="00B31048"/>
    <w:rsid w:val="00B31DA1"/>
    <w:rsid w:val="00B32593"/>
    <w:rsid w:val="00B327DB"/>
    <w:rsid w:val="00B33E04"/>
    <w:rsid w:val="00B343EE"/>
    <w:rsid w:val="00B34ADA"/>
    <w:rsid w:val="00B355D4"/>
    <w:rsid w:val="00B36CD2"/>
    <w:rsid w:val="00B409D4"/>
    <w:rsid w:val="00B420F7"/>
    <w:rsid w:val="00B4212E"/>
    <w:rsid w:val="00B42795"/>
    <w:rsid w:val="00B43196"/>
    <w:rsid w:val="00B43D28"/>
    <w:rsid w:val="00B445FA"/>
    <w:rsid w:val="00B44E42"/>
    <w:rsid w:val="00B45F2B"/>
    <w:rsid w:val="00B466F6"/>
    <w:rsid w:val="00B4768D"/>
    <w:rsid w:val="00B4791F"/>
    <w:rsid w:val="00B505CE"/>
    <w:rsid w:val="00B51B59"/>
    <w:rsid w:val="00B51E28"/>
    <w:rsid w:val="00B52AB6"/>
    <w:rsid w:val="00B53FC5"/>
    <w:rsid w:val="00B54028"/>
    <w:rsid w:val="00B56AFB"/>
    <w:rsid w:val="00B56E26"/>
    <w:rsid w:val="00B600CF"/>
    <w:rsid w:val="00B609A9"/>
    <w:rsid w:val="00B60F97"/>
    <w:rsid w:val="00B6189D"/>
    <w:rsid w:val="00B61C4A"/>
    <w:rsid w:val="00B61C9D"/>
    <w:rsid w:val="00B6272A"/>
    <w:rsid w:val="00B63410"/>
    <w:rsid w:val="00B634E5"/>
    <w:rsid w:val="00B64D09"/>
    <w:rsid w:val="00B65910"/>
    <w:rsid w:val="00B65CC0"/>
    <w:rsid w:val="00B66667"/>
    <w:rsid w:val="00B6680F"/>
    <w:rsid w:val="00B67400"/>
    <w:rsid w:val="00B702FB"/>
    <w:rsid w:val="00B7110F"/>
    <w:rsid w:val="00B717E8"/>
    <w:rsid w:val="00B7202F"/>
    <w:rsid w:val="00B72375"/>
    <w:rsid w:val="00B72AE5"/>
    <w:rsid w:val="00B72FA0"/>
    <w:rsid w:val="00B7420E"/>
    <w:rsid w:val="00B749EA"/>
    <w:rsid w:val="00B76315"/>
    <w:rsid w:val="00B77BD0"/>
    <w:rsid w:val="00B80296"/>
    <w:rsid w:val="00B81FFA"/>
    <w:rsid w:val="00B82213"/>
    <w:rsid w:val="00B82721"/>
    <w:rsid w:val="00B8461A"/>
    <w:rsid w:val="00B85533"/>
    <w:rsid w:val="00B85AF8"/>
    <w:rsid w:val="00B85B00"/>
    <w:rsid w:val="00B90806"/>
    <w:rsid w:val="00B9080B"/>
    <w:rsid w:val="00B91315"/>
    <w:rsid w:val="00B91B43"/>
    <w:rsid w:val="00B92565"/>
    <w:rsid w:val="00B9350E"/>
    <w:rsid w:val="00B946EE"/>
    <w:rsid w:val="00B95942"/>
    <w:rsid w:val="00B96775"/>
    <w:rsid w:val="00B96A1A"/>
    <w:rsid w:val="00B97221"/>
    <w:rsid w:val="00BA009D"/>
    <w:rsid w:val="00BA053C"/>
    <w:rsid w:val="00BA061C"/>
    <w:rsid w:val="00BA2FA5"/>
    <w:rsid w:val="00BA3130"/>
    <w:rsid w:val="00BA3C86"/>
    <w:rsid w:val="00BA40DC"/>
    <w:rsid w:val="00BA47E3"/>
    <w:rsid w:val="00BA511C"/>
    <w:rsid w:val="00BA5493"/>
    <w:rsid w:val="00BB00D0"/>
    <w:rsid w:val="00BB2177"/>
    <w:rsid w:val="00BB2E22"/>
    <w:rsid w:val="00BB3CED"/>
    <w:rsid w:val="00BB6311"/>
    <w:rsid w:val="00BB6334"/>
    <w:rsid w:val="00BB6D0B"/>
    <w:rsid w:val="00BB7351"/>
    <w:rsid w:val="00BB7EA0"/>
    <w:rsid w:val="00BC0496"/>
    <w:rsid w:val="00BC0B00"/>
    <w:rsid w:val="00BC0C94"/>
    <w:rsid w:val="00BC2F15"/>
    <w:rsid w:val="00BC3509"/>
    <w:rsid w:val="00BC50A1"/>
    <w:rsid w:val="00BC5DCA"/>
    <w:rsid w:val="00BC6529"/>
    <w:rsid w:val="00BC6CB2"/>
    <w:rsid w:val="00BC6EE3"/>
    <w:rsid w:val="00BC7075"/>
    <w:rsid w:val="00BC754E"/>
    <w:rsid w:val="00BC7AF6"/>
    <w:rsid w:val="00BD0501"/>
    <w:rsid w:val="00BD20D3"/>
    <w:rsid w:val="00BD2231"/>
    <w:rsid w:val="00BD256B"/>
    <w:rsid w:val="00BD3867"/>
    <w:rsid w:val="00BD3EB9"/>
    <w:rsid w:val="00BD5D73"/>
    <w:rsid w:val="00BD6354"/>
    <w:rsid w:val="00BD6D43"/>
    <w:rsid w:val="00BD7CB3"/>
    <w:rsid w:val="00BD7D06"/>
    <w:rsid w:val="00BD7D4D"/>
    <w:rsid w:val="00BE154D"/>
    <w:rsid w:val="00BE19E3"/>
    <w:rsid w:val="00BE1EEE"/>
    <w:rsid w:val="00BE1F9E"/>
    <w:rsid w:val="00BE20A4"/>
    <w:rsid w:val="00BE266D"/>
    <w:rsid w:val="00BE3383"/>
    <w:rsid w:val="00BE37FA"/>
    <w:rsid w:val="00BE4DAB"/>
    <w:rsid w:val="00BE67A9"/>
    <w:rsid w:val="00BE70A5"/>
    <w:rsid w:val="00BF0174"/>
    <w:rsid w:val="00BF0407"/>
    <w:rsid w:val="00BF0E24"/>
    <w:rsid w:val="00BF107D"/>
    <w:rsid w:val="00BF177D"/>
    <w:rsid w:val="00BF2270"/>
    <w:rsid w:val="00BF42A5"/>
    <w:rsid w:val="00BF4AFD"/>
    <w:rsid w:val="00BF6980"/>
    <w:rsid w:val="00BF76DB"/>
    <w:rsid w:val="00C0043C"/>
    <w:rsid w:val="00C00475"/>
    <w:rsid w:val="00C024E0"/>
    <w:rsid w:val="00C02779"/>
    <w:rsid w:val="00C04A25"/>
    <w:rsid w:val="00C04A32"/>
    <w:rsid w:val="00C04DDE"/>
    <w:rsid w:val="00C073DD"/>
    <w:rsid w:val="00C0797E"/>
    <w:rsid w:val="00C1094D"/>
    <w:rsid w:val="00C1096C"/>
    <w:rsid w:val="00C10ABE"/>
    <w:rsid w:val="00C11E9E"/>
    <w:rsid w:val="00C1222C"/>
    <w:rsid w:val="00C12E2D"/>
    <w:rsid w:val="00C139D0"/>
    <w:rsid w:val="00C13A50"/>
    <w:rsid w:val="00C13CD2"/>
    <w:rsid w:val="00C13EE2"/>
    <w:rsid w:val="00C14C7E"/>
    <w:rsid w:val="00C1556F"/>
    <w:rsid w:val="00C15B4D"/>
    <w:rsid w:val="00C15D9F"/>
    <w:rsid w:val="00C160E5"/>
    <w:rsid w:val="00C166BE"/>
    <w:rsid w:val="00C1706C"/>
    <w:rsid w:val="00C17905"/>
    <w:rsid w:val="00C17963"/>
    <w:rsid w:val="00C20397"/>
    <w:rsid w:val="00C2090D"/>
    <w:rsid w:val="00C213FC"/>
    <w:rsid w:val="00C214DA"/>
    <w:rsid w:val="00C21592"/>
    <w:rsid w:val="00C22238"/>
    <w:rsid w:val="00C22D3B"/>
    <w:rsid w:val="00C22E2E"/>
    <w:rsid w:val="00C231F6"/>
    <w:rsid w:val="00C2372E"/>
    <w:rsid w:val="00C247C8"/>
    <w:rsid w:val="00C2581E"/>
    <w:rsid w:val="00C261A7"/>
    <w:rsid w:val="00C26F17"/>
    <w:rsid w:val="00C27F2C"/>
    <w:rsid w:val="00C30ADF"/>
    <w:rsid w:val="00C30C21"/>
    <w:rsid w:val="00C30DF2"/>
    <w:rsid w:val="00C31CA8"/>
    <w:rsid w:val="00C31F71"/>
    <w:rsid w:val="00C33BFB"/>
    <w:rsid w:val="00C33D50"/>
    <w:rsid w:val="00C343B5"/>
    <w:rsid w:val="00C34CCD"/>
    <w:rsid w:val="00C3573B"/>
    <w:rsid w:val="00C3590F"/>
    <w:rsid w:val="00C401B5"/>
    <w:rsid w:val="00C408E4"/>
    <w:rsid w:val="00C41BDA"/>
    <w:rsid w:val="00C42285"/>
    <w:rsid w:val="00C44434"/>
    <w:rsid w:val="00C45821"/>
    <w:rsid w:val="00C45D97"/>
    <w:rsid w:val="00C46215"/>
    <w:rsid w:val="00C46690"/>
    <w:rsid w:val="00C46FE9"/>
    <w:rsid w:val="00C50482"/>
    <w:rsid w:val="00C50BC2"/>
    <w:rsid w:val="00C50CFE"/>
    <w:rsid w:val="00C513E6"/>
    <w:rsid w:val="00C52741"/>
    <w:rsid w:val="00C532CD"/>
    <w:rsid w:val="00C5502C"/>
    <w:rsid w:val="00C55806"/>
    <w:rsid w:val="00C55A45"/>
    <w:rsid w:val="00C56294"/>
    <w:rsid w:val="00C56802"/>
    <w:rsid w:val="00C56C6E"/>
    <w:rsid w:val="00C57016"/>
    <w:rsid w:val="00C57325"/>
    <w:rsid w:val="00C61922"/>
    <w:rsid w:val="00C6198D"/>
    <w:rsid w:val="00C61B2A"/>
    <w:rsid w:val="00C6229A"/>
    <w:rsid w:val="00C63224"/>
    <w:rsid w:val="00C64552"/>
    <w:rsid w:val="00C64847"/>
    <w:rsid w:val="00C64DA1"/>
    <w:rsid w:val="00C66B7C"/>
    <w:rsid w:val="00C67567"/>
    <w:rsid w:val="00C71782"/>
    <w:rsid w:val="00C73214"/>
    <w:rsid w:val="00C74B02"/>
    <w:rsid w:val="00C756B0"/>
    <w:rsid w:val="00C75DF1"/>
    <w:rsid w:val="00C761C9"/>
    <w:rsid w:val="00C76442"/>
    <w:rsid w:val="00C76A50"/>
    <w:rsid w:val="00C775AA"/>
    <w:rsid w:val="00C80E84"/>
    <w:rsid w:val="00C818D6"/>
    <w:rsid w:val="00C82344"/>
    <w:rsid w:val="00C82723"/>
    <w:rsid w:val="00C82774"/>
    <w:rsid w:val="00C82BE1"/>
    <w:rsid w:val="00C82D74"/>
    <w:rsid w:val="00C858F9"/>
    <w:rsid w:val="00C87B68"/>
    <w:rsid w:val="00C900A2"/>
    <w:rsid w:val="00C902D8"/>
    <w:rsid w:val="00C90A84"/>
    <w:rsid w:val="00C92100"/>
    <w:rsid w:val="00C92F55"/>
    <w:rsid w:val="00C94800"/>
    <w:rsid w:val="00CA11EF"/>
    <w:rsid w:val="00CA122F"/>
    <w:rsid w:val="00CA1BA6"/>
    <w:rsid w:val="00CA3D4C"/>
    <w:rsid w:val="00CA4572"/>
    <w:rsid w:val="00CA4CB3"/>
    <w:rsid w:val="00CA51A1"/>
    <w:rsid w:val="00CA5807"/>
    <w:rsid w:val="00CA5E72"/>
    <w:rsid w:val="00CA6165"/>
    <w:rsid w:val="00CA6E34"/>
    <w:rsid w:val="00CA74AE"/>
    <w:rsid w:val="00CB24B2"/>
    <w:rsid w:val="00CB386C"/>
    <w:rsid w:val="00CB466F"/>
    <w:rsid w:val="00CB669D"/>
    <w:rsid w:val="00CB781C"/>
    <w:rsid w:val="00CB7AAA"/>
    <w:rsid w:val="00CC012A"/>
    <w:rsid w:val="00CC13BB"/>
    <w:rsid w:val="00CC1A44"/>
    <w:rsid w:val="00CC1FF7"/>
    <w:rsid w:val="00CC2D0D"/>
    <w:rsid w:val="00CC2E3F"/>
    <w:rsid w:val="00CC3F39"/>
    <w:rsid w:val="00CC4E4B"/>
    <w:rsid w:val="00CC538D"/>
    <w:rsid w:val="00CC58EF"/>
    <w:rsid w:val="00CC59DD"/>
    <w:rsid w:val="00CC76FF"/>
    <w:rsid w:val="00CC77DD"/>
    <w:rsid w:val="00CC7AD0"/>
    <w:rsid w:val="00CD021E"/>
    <w:rsid w:val="00CD0A66"/>
    <w:rsid w:val="00CD11E6"/>
    <w:rsid w:val="00CD1E8E"/>
    <w:rsid w:val="00CD2DF4"/>
    <w:rsid w:val="00CD3682"/>
    <w:rsid w:val="00CD3C4E"/>
    <w:rsid w:val="00CD3C74"/>
    <w:rsid w:val="00CD4747"/>
    <w:rsid w:val="00CD489D"/>
    <w:rsid w:val="00CD4AF5"/>
    <w:rsid w:val="00CD56BD"/>
    <w:rsid w:val="00CD6BE0"/>
    <w:rsid w:val="00CD6E7E"/>
    <w:rsid w:val="00CE0DBE"/>
    <w:rsid w:val="00CE0EBF"/>
    <w:rsid w:val="00CE18FB"/>
    <w:rsid w:val="00CE1D84"/>
    <w:rsid w:val="00CE1F75"/>
    <w:rsid w:val="00CE2E3D"/>
    <w:rsid w:val="00CE439B"/>
    <w:rsid w:val="00CE4B5F"/>
    <w:rsid w:val="00CE4BE9"/>
    <w:rsid w:val="00CE509B"/>
    <w:rsid w:val="00CE5980"/>
    <w:rsid w:val="00CF077B"/>
    <w:rsid w:val="00CF079C"/>
    <w:rsid w:val="00CF0BDD"/>
    <w:rsid w:val="00CF0C87"/>
    <w:rsid w:val="00CF2351"/>
    <w:rsid w:val="00CF4C0D"/>
    <w:rsid w:val="00CF63BD"/>
    <w:rsid w:val="00CF6787"/>
    <w:rsid w:val="00CF72C5"/>
    <w:rsid w:val="00D00C5A"/>
    <w:rsid w:val="00D00FD6"/>
    <w:rsid w:val="00D01B53"/>
    <w:rsid w:val="00D01C67"/>
    <w:rsid w:val="00D02DA6"/>
    <w:rsid w:val="00D03024"/>
    <w:rsid w:val="00D032CF"/>
    <w:rsid w:val="00D0362A"/>
    <w:rsid w:val="00D04B0E"/>
    <w:rsid w:val="00D0561B"/>
    <w:rsid w:val="00D0567D"/>
    <w:rsid w:val="00D05FF5"/>
    <w:rsid w:val="00D107D3"/>
    <w:rsid w:val="00D114D4"/>
    <w:rsid w:val="00D134A1"/>
    <w:rsid w:val="00D17249"/>
    <w:rsid w:val="00D175A0"/>
    <w:rsid w:val="00D17BC7"/>
    <w:rsid w:val="00D20B21"/>
    <w:rsid w:val="00D20CC6"/>
    <w:rsid w:val="00D21B63"/>
    <w:rsid w:val="00D2218B"/>
    <w:rsid w:val="00D231E8"/>
    <w:rsid w:val="00D24DD9"/>
    <w:rsid w:val="00D25CE3"/>
    <w:rsid w:val="00D32C5B"/>
    <w:rsid w:val="00D332B9"/>
    <w:rsid w:val="00D33332"/>
    <w:rsid w:val="00D34B85"/>
    <w:rsid w:val="00D3517A"/>
    <w:rsid w:val="00D3553A"/>
    <w:rsid w:val="00D359BF"/>
    <w:rsid w:val="00D370B3"/>
    <w:rsid w:val="00D40772"/>
    <w:rsid w:val="00D40A47"/>
    <w:rsid w:val="00D40ED4"/>
    <w:rsid w:val="00D43157"/>
    <w:rsid w:val="00D4350E"/>
    <w:rsid w:val="00D43FB6"/>
    <w:rsid w:val="00D456A2"/>
    <w:rsid w:val="00D45EE0"/>
    <w:rsid w:val="00D46349"/>
    <w:rsid w:val="00D469DE"/>
    <w:rsid w:val="00D47EAA"/>
    <w:rsid w:val="00D5007E"/>
    <w:rsid w:val="00D5487C"/>
    <w:rsid w:val="00D54901"/>
    <w:rsid w:val="00D55DB7"/>
    <w:rsid w:val="00D6033A"/>
    <w:rsid w:val="00D60833"/>
    <w:rsid w:val="00D61167"/>
    <w:rsid w:val="00D6252A"/>
    <w:rsid w:val="00D625B1"/>
    <w:rsid w:val="00D625D3"/>
    <w:rsid w:val="00D628CA"/>
    <w:rsid w:val="00D62B2A"/>
    <w:rsid w:val="00D635DD"/>
    <w:rsid w:val="00D63800"/>
    <w:rsid w:val="00D64DC5"/>
    <w:rsid w:val="00D65197"/>
    <w:rsid w:val="00D658B0"/>
    <w:rsid w:val="00D70594"/>
    <w:rsid w:val="00D705C3"/>
    <w:rsid w:val="00D70C76"/>
    <w:rsid w:val="00D72A04"/>
    <w:rsid w:val="00D73062"/>
    <w:rsid w:val="00D73306"/>
    <w:rsid w:val="00D740A2"/>
    <w:rsid w:val="00D746D3"/>
    <w:rsid w:val="00D74A8C"/>
    <w:rsid w:val="00D76339"/>
    <w:rsid w:val="00D764AA"/>
    <w:rsid w:val="00D76E7B"/>
    <w:rsid w:val="00D80C60"/>
    <w:rsid w:val="00D811DD"/>
    <w:rsid w:val="00D81FD3"/>
    <w:rsid w:val="00D824D0"/>
    <w:rsid w:val="00D82D32"/>
    <w:rsid w:val="00D84DE8"/>
    <w:rsid w:val="00D84F77"/>
    <w:rsid w:val="00D86260"/>
    <w:rsid w:val="00D8649E"/>
    <w:rsid w:val="00D9074B"/>
    <w:rsid w:val="00D90F76"/>
    <w:rsid w:val="00D91AC4"/>
    <w:rsid w:val="00D92369"/>
    <w:rsid w:val="00D93A75"/>
    <w:rsid w:val="00D94275"/>
    <w:rsid w:val="00D94D1B"/>
    <w:rsid w:val="00D963AD"/>
    <w:rsid w:val="00D9640C"/>
    <w:rsid w:val="00D96DFF"/>
    <w:rsid w:val="00D97D83"/>
    <w:rsid w:val="00DA0B83"/>
    <w:rsid w:val="00DA4587"/>
    <w:rsid w:val="00DA4F85"/>
    <w:rsid w:val="00DA4FCE"/>
    <w:rsid w:val="00DA53EA"/>
    <w:rsid w:val="00DB0342"/>
    <w:rsid w:val="00DB0D93"/>
    <w:rsid w:val="00DB1021"/>
    <w:rsid w:val="00DB1A3E"/>
    <w:rsid w:val="00DB22F2"/>
    <w:rsid w:val="00DB2C4E"/>
    <w:rsid w:val="00DB31AA"/>
    <w:rsid w:val="00DB4B05"/>
    <w:rsid w:val="00DB5479"/>
    <w:rsid w:val="00DB780B"/>
    <w:rsid w:val="00DC02EE"/>
    <w:rsid w:val="00DC0BA6"/>
    <w:rsid w:val="00DC146B"/>
    <w:rsid w:val="00DC4015"/>
    <w:rsid w:val="00DC453B"/>
    <w:rsid w:val="00DC45A0"/>
    <w:rsid w:val="00DC58EF"/>
    <w:rsid w:val="00DC719D"/>
    <w:rsid w:val="00DD022A"/>
    <w:rsid w:val="00DD3C46"/>
    <w:rsid w:val="00DD439F"/>
    <w:rsid w:val="00DD4DBB"/>
    <w:rsid w:val="00DD53BC"/>
    <w:rsid w:val="00DD5A0B"/>
    <w:rsid w:val="00DD5BA6"/>
    <w:rsid w:val="00DD5D0E"/>
    <w:rsid w:val="00DD745C"/>
    <w:rsid w:val="00DE1081"/>
    <w:rsid w:val="00DE14E7"/>
    <w:rsid w:val="00DE24F3"/>
    <w:rsid w:val="00DE27FA"/>
    <w:rsid w:val="00DE3196"/>
    <w:rsid w:val="00DE366D"/>
    <w:rsid w:val="00DE44E4"/>
    <w:rsid w:val="00DE44EC"/>
    <w:rsid w:val="00DE4F40"/>
    <w:rsid w:val="00DE67FA"/>
    <w:rsid w:val="00DE688B"/>
    <w:rsid w:val="00DE72E6"/>
    <w:rsid w:val="00DF01C0"/>
    <w:rsid w:val="00DF1A53"/>
    <w:rsid w:val="00DF1BBD"/>
    <w:rsid w:val="00DF28C6"/>
    <w:rsid w:val="00DF29EF"/>
    <w:rsid w:val="00DF2BAD"/>
    <w:rsid w:val="00DF2E6D"/>
    <w:rsid w:val="00DF2FFB"/>
    <w:rsid w:val="00DF57B9"/>
    <w:rsid w:val="00DF5F03"/>
    <w:rsid w:val="00DF61E0"/>
    <w:rsid w:val="00DF7684"/>
    <w:rsid w:val="00E0021E"/>
    <w:rsid w:val="00E00C68"/>
    <w:rsid w:val="00E00CF3"/>
    <w:rsid w:val="00E00D63"/>
    <w:rsid w:val="00E02A60"/>
    <w:rsid w:val="00E0404A"/>
    <w:rsid w:val="00E04AE8"/>
    <w:rsid w:val="00E05388"/>
    <w:rsid w:val="00E07648"/>
    <w:rsid w:val="00E079E0"/>
    <w:rsid w:val="00E1176F"/>
    <w:rsid w:val="00E11F08"/>
    <w:rsid w:val="00E12538"/>
    <w:rsid w:val="00E1270F"/>
    <w:rsid w:val="00E12741"/>
    <w:rsid w:val="00E13A1F"/>
    <w:rsid w:val="00E13C6D"/>
    <w:rsid w:val="00E142CC"/>
    <w:rsid w:val="00E16C80"/>
    <w:rsid w:val="00E178C4"/>
    <w:rsid w:val="00E17F44"/>
    <w:rsid w:val="00E2020E"/>
    <w:rsid w:val="00E213E5"/>
    <w:rsid w:val="00E21758"/>
    <w:rsid w:val="00E226F0"/>
    <w:rsid w:val="00E234FB"/>
    <w:rsid w:val="00E23C89"/>
    <w:rsid w:val="00E258C9"/>
    <w:rsid w:val="00E25983"/>
    <w:rsid w:val="00E25D4E"/>
    <w:rsid w:val="00E260D1"/>
    <w:rsid w:val="00E32692"/>
    <w:rsid w:val="00E32DEE"/>
    <w:rsid w:val="00E333AB"/>
    <w:rsid w:val="00E335CA"/>
    <w:rsid w:val="00E33D40"/>
    <w:rsid w:val="00E34C6F"/>
    <w:rsid w:val="00E352BB"/>
    <w:rsid w:val="00E355E3"/>
    <w:rsid w:val="00E364D0"/>
    <w:rsid w:val="00E366CE"/>
    <w:rsid w:val="00E370D8"/>
    <w:rsid w:val="00E40A87"/>
    <w:rsid w:val="00E43326"/>
    <w:rsid w:val="00E44050"/>
    <w:rsid w:val="00E44797"/>
    <w:rsid w:val="00E44944"/>
    <w:rsid w:val="00E44A0B"/>
    <w:rsid w:val="00E44AC0"/>
    <w:rsid w:val="00E44E2C"/>
    <w:rsid w:val="00E458CC"/>
    <w:rsid w:val="00E46022"/>
    <w:rsid w:val="00E4623F"/>
    <w:rsid w:val="00E46DDF"/>
    <w:rsid w:val="00E5154C"/>
    <w:rsid w:val="00E529DC"/>
    <w:rsid w:val="00E52AFA"/>
    <w:rsid w:val="00E53888"/>
    <w:rsid w:val="00E54FB8"/>
    <w:rsid w:val="00E55395"/>
    <w:rsid w:val="00E55825"/>
    <w:rsid w:val="00E56623"/>
    <w:rsid w:val="00E56C9D"/>
    <w:rsid w:val="00E5734C"/>
    <w:rsid w:val="00E57755"/>
    <w:rsid w:val="00E579AA"/>
    <w:rsid w:val="00E602A6"/>
    <w:rsid w:val="00E606C6"/>
    <w:rsid w:val="00E61004"/>
    <w:rsid w:val="00E610CA"/>
    <w:rsid w:val="00E61248"/>
    <w:rsid w:val="00E614DD"/>
    <w:rsid w:val="00E61EDC"/>
    <w:rsid w:val="00E620AF"/>
    <w:rsid w:val="00E62B37"/>
    <w:rsid w:val="00E634D3"/>
    <w:rsid w:val="00E65AAD"/>
    <w:rsid w:val="00E65C9A"/>
    <w:rsid w:val="00E6633F"/>
    <w:rsid w:val="00E66B0B"/>
    <w:rsid w:val="00E66D85"/>
    <w:rsid w:val="00E670AB"/>
    <w:rsid w:val="00E67230"/>
    <w:rsid w:val="00E67EB6"/>
    <w:rsid w:val="00E70C25"/>
    <w:rsid w:val="00E70DAD"/>
    <w:rsid w:val="00E710A5"/>
    <w:rsid w:val="00E71BD3"/>
    <w:rsid w:val="00E731E4"/>
    <w:rsid w:val="00E74F71"/>
    <w:rsid w:val="00E75228"/>
    <w:rsid w:val="00E7590B"/>
    <w:rsid w:val="00E75CBF"/>
    <w:rsid w:val="00E77D48"/>
    <w:rsid w:val="00E77FBF"/>
    <w:rsid w:val="00E8009D"/>
    <w:rsid w:val="00E80325"/>
    <w:rsid w:val="00E8048E"/>
    <w:rsid w:val="00E805BF"/>
    <w:rsid w:val="00E80F1B"/>
    <w:rsid w:val="00E812FC"/>
    <w:rsid w:val="00E81474"/>
    <w:rsid w:val="00E818E1"/>
    <w:rsid w:val="00E8249A"/>
    <w:rsid w:val="00E8283C"/>
    <w:rsid w:val="00E850C7"/>
    <w:rsid w:val="00E85F75"/>
    <w:rsid w:val="00E86624"/>
    <w:rsid w:val="00E8713C"/>
    <w:rsid w:val="00E90A18"/>
    <w:rsid w:val="00E91D72"/>
    <w:rsid w:val="00E92CF3"/>
    <w:rsid w:val="00E935E6"/>
    <w:rsid w:val="00E951BC"/>
    <w:rsid w:val="00E959DA"/>
    <w:rsid w:val="00E96361"/>
    <w:rsid w:val="00E975F4"/>
    <w:rsid w:val="00E978D6"/>
    <w:rsid w:val="00EA0574"/>
    <w:rsid w:val="00EA0A11"/>
    <w:rsid w:val="00EA1F27"/>
    <w:rsid w:val="00EA2322"/>
    <w:rsid w:val="00EA2515"/>
    <w:rsid w:val="00EA2E28"/>
    <w:rsid w:val="00EA2F6C"/>
    <w:rsid w:val="00EA3817"/>
    <w:rsid w:val="00EA41C4"/>
    <w:rsid w:val="00EA4442"/>
    <w:rsid w:val="00EA5461"/>
    <w:rsid w:val="00EA584D"/>
    <w:rsid w:val="00EA5958"/>
    <w:rsid w:val="00EA5F5C"/>
    <w:rsid w:val="00EA642E"/>
    <w:rsid w:val="00EA6702"/>
    <w:rsid w:val="00EA7BE3"/>
    <w:rsid w:val="00EB17CA"/>
    <w:rsid w:val="00EB3557"/>
    <w:rsid w:val="00EB35F7"/>
    <w:rsid w:val="00EB3A0D"/>
    <w:rsid w:val="00EB3F5D"/>
    <w:rsid w:val="00EB469F"/>
    <w:rsid w:val="00EB4BDE"/>
    <w:rsid w:val="00EB5C88"/>
    <w:rsid w:val="00EB6EDC"/>
    <w:rsid w:val="00EB7038"/>
    <w:rsid w:val="00EB792B"/>
    <w:rsid w:val="00EC0114"/>
    <w:rsid w:val="00EC0424"/>
    <w:rsid w:val="00EC1AEA"/>
    <w:rsid w:val="00EC20F5"/>
    <w:rsid w:val="00EC2296"/>
    <w:rsid w:val="00EC22C9"/>
    <w:rsid w:val="00EC2974"/>
    <w:rsid w:val="00EC355E"/>
    <w:rsid w:val="00EC3FDD"/>
    <w:rsid w:val="00EC4D7E"/>
    <w:rsid w:val="00EC5ABB"/>
    <w:rsid w:val="00EC63B3"/>
    <w:rsid w:val="00EC6DB2"/>
    <w:rsid w:val="00ED090A"/>
    <w:rsid w:val="00ED0E59"/>
    <w:rsid w:val="00ED11B8"/>
    <w:rsid w:val="00ED1D9D"/>
    <w:rsid w:val="00ED1F41"/>
    <w:rsid w:val="00ED2236"/>
    <w:rsid w:val="00ED2E99"/>
    <w:rsid w:val="00ED50AA"/>
    <w:rsid w:val="00ED5972"/>
    <w:rsid w:val="00ED685B"/>
    <w:rsid w:val="00ED69ED"/>
    <w:rsid w:val="00ED7579"/>
    <w:rsid w:val="00ED7D4A"/>
    <w:rsid w:val="00EE004A"/>
    <w:rsid w:val="00EE0143"/>
    <w:rsid w:val="00EE0704"/>
    <w:rsid w:val="00EE37C7"/>
    <w:rsid w:val="00EE44F4"/>
    <w:rsid w:val="00EE5535"/>
    <w:rsid w:val="00EE55EE"/>
    <w:rsid w:val="00EF1D12"/>
    <w:rsid w:val="00EF210D"/>
    <w:rsid w:val="00EF5ECF"/>
    <w:rsid w:val="00EF6327"/>
    <w:rsid w:val="00F00940"/>
    <w:rsid w:val="00F010DF"/>
    <w:rsid w:val="00F012C9"/>
    <w:rsid w:val="00F01373"/>
    <w:rsid w:val="00F01710"/>
    <w:rsid w:val="00F01964"/>
    <w:rsid w:val="00F01E85"/>
    <w:rsid w:val="00F028AC"/>
    <w:rsid w:val="00F02DA3"/>
    <w:rsid w:val="00F03D7A"/>
    <w:rsid w:val="00F04235"/>
    <w:rsid w:val="00F058D5"/>
    <w:rsid w:val="00F06321"/>
    <w:rsid w:val="00F0637F"/>
    <w:rsid w:val="00F067CC"/>
    <w:rsid w:val="00F068A4"/>
    <w:rsid w:val="00F07B64"/>
    <w:rsid w:val="00F07CB7"/>
    <w:rsid w:val="00F1246F"/>
    <w:rsid w:val="00F13222"/>
    <w:rsid w:val="00F13AEC"/>
    <w:rsid w:val="00F150FF"/>
    <w:rsid w:val="00F16DE3"/>
    <w:rsid w:val="00F17091"/>
    <w:rsid w:val="00F1739A"/>
    <w:rsid w:val="00F17EEB"/>
    <w:rsid w:val="00F2179F"/>
    <w:rsid w:val="00F2188E"/>
    <w:rsid w:val="00F21A5D"/>
    <w:rsid w:val="00F21B6F"/>
    <w:rsid w:val="00F22081"/>
    <w:rsid w:val="00F2213B"/>
    <w:rsid w:val="00F242BD"/>
    <w:rsid w:val="00F26184"/>
    <w:rsid w:val="00F261B3"/>
    <w:rsid w:val="00F2639A"/>
    <w:rsid w:val="00F276B1"/>
    <w:rsid w:val="00F27A60"/>
    <w:rsid w:val="00F27F9A"/>
    <w:rsid w:val="00F30450"/>
    <w:rsid w:val="00F30465"/>
    <w:rsid w:val="00F312D1"/>
    <w:rsid w:val="00F31D68"/>
    <w:rsid w:val="00F33A53"/>
    <w:rsid w:val="00F33EEC"/>
    <w:rsid w:val="00F34CD3"/>
    <w:rsid w:val="00F353A0"/>
    <w:rsid w:val="00F35627"/>
    <w:rsid w:val="00F3592F"/>
    <w:rsid w:val="00F40032"/>
    <w:rsid w:val="00F400FC"/>
    <w:rsid w:val="00F40FE9"/>
    <w:rsid w:val="00F42822"/>
    <w:rsid w:val="00F4285E"/>
    <w:rsid w:val="00F42B72"/>
    <w:rsid w:val="00F43370"/>
    <w:rsid w:val="00F43393"/>
    <w:rsid w:val="00F435D3"/>
    <w:rsid w:val="00F43800"/>
    <w:rsid w:val="00F4469E"/>
    <w:rsid w:val="00F44B1A"/>
    <w:rsid w:val="00F46465"/>
    <w:rsid w:val="00F464CC"/>
    <w:rsid w:val="00F46778"/>
    <w:rsid w:val="00F46EBD"/>
    <w:rsid w:val="00F50BC2"/>
    <w:rsid w:val="00F53BDA"/>
    <w:rsid w:val="00F55258"/>
    <w:rsid w:val="00F566C2"/>
    <w:rsid w:val="00F56717"/>
    <w:rsid w:val="00F605E1"/>
    <w:rsid w:val="00F6097A"/>
    <w:rsid w:val="00F61C21"/>
    <w:rsid w:val="00F623AF"/>
    <w:rsid w:val="00F62A11"/>
    <w:rsid w:val="00F63BA0"/>
    <w:rsid w:val="00F641DD"/>
    <w:rsid w:val="00F65804"/>
    <w:rsid w:val="00F65B4B"/>
    <w:rsid w:val="00F67E76"/>
    <w:rsid w:val="00F7008A"/>
    <w:rsid w:val="00F702D9"/>
    <w:rsid w:val="00F70558"/>
    <w:rsid w:val="00F70AC0"/>
    <w:rsid w:val="00F70CFA"/>
    <w:rsid w:val="00F72F22"/>
    <w:rsid w:val="00F73E72"/>
    <w:rsid w:val="00F74424"/>
    <w:rsid w:val="00F744A8"/>
    <w:rsid w:val="00F747E4"/>
    <w:rsid w:val="00F74D63"/>
    <w:rsid w:val="00F759B2"/>
    <w:rsid w:val="00F75CD1"/>
    <w:rsid w:val="00F75F97"/>
    <w:rsid w:val="00F7621E"/>
    <w:rsid w:val="00F76665"/>
    <w:rsid w:val="00F76BBA"/>
    <w:rsid w:val="00F7766A"/>
    <w:rsid w:val="00F77ED0"/>
    <w:rsid w:val="00F80586"/>
    <w:rsid w:val="00F80AD8"/>
    <w:rsid w:val="00F81DDA"/>
    <w:rsid w:val="00F83189"/>
    <w:rsid w:val="00F8402A"/>
    <w:rsid w:val="00F84671"/>
    <w:rsid w:val="00F846A3"/>
    <w:rsid w:val="00F859C4"/>
    <w:rsid w:val="00F86712"/>
    <w:rsid w:val="00F87BCC"/>
    <w:rsid w:val="00F87C91"/>
    <w:rsid w:val="00F901E8"/>
    <w:rsid w:val="00F90B52"/>
    <w:rsid w:val="00F90DA1"/>
    <w:rsid w:val="00F91F24"/>
    <w:rsid w:val="00F92081"/>
    <w:rsid w:val="00F9405F"/>
    <w:rsid w:val="00F95693"/>
    <w:rsid w:val="00F95B49"/>
    <w:rsid w:val="00F95D84"/>
    <w:rsid w:val="00F96B05"/>
    <w:rsid w:val="00F96B95"/>
    <w:rsid w:val="00F972FA"/>
    <w:rsid w:val="00FA0861"/>
    <w:rsid w:val="00FA373E"/>
    <w:rsid w:val="00FA4C55"/>
    <w:rsid w:val="00FA5177"/>
    <w:rsid w:val="00FA772B"/>
    <w:rsid w:val="00FA7D4E"/>
    <w:rsid w:val="00FB0468"/>
    <w:rsid w:val="00FB1635"/>
    <w:rsid w:val="00FB1E0A"/>
    <w:rsid w:val="00FB1E89"/>
    <w:rsid w:val="00FB2485"/>
    <w:rsid w:val="00FB2A59"/>
    <w:rsid w:val="00FB2C03"/>
    <w:rsid w:val="00FB2EB2"/>
    <w:rsid w:val="00FB30F2"/>
    <w:rsid w:val="00FB4531"/>
    <w:rsid w:val="00FB67F6"/>
    <w:rsid w:val="00FB6834"/>
    <w:rsid w:val="00FB69AA"/>
    <w:rsid w:val="00FC04E0"/>
    <w:rsid w:val="00FC26C9"/>
    <w:rsid w:val="00FC26E5"/>
    <w:rsid w:val="00FC2AE1"/>
    <w:rsid w:val="00FC356D"/>
    <w:rsid w:val="00FC3ED9"/>
    <w:rsid w:val="00FC520D"/>
    <w:rsid w:val="00FC78B9"/>
    <w:rsid w:val="00FD22EE"/>
    <w:rsid w:val="00FD3399"/>
    <w:rsid w:val="00FD5456"/>
    <w:rsid w:val="00FD5F12"/>
    <w:rsid w:val="00FD79EE"/>
    <w:rsid w:val="00FD7EA9"/>
    <w:rsid w:val="00FD7F95"/>
    <w:rsid w:val="00FE01F0"/>
    <w:rsid w:val="00FE06B2"/>
    <w:rsid w:val="00FE0D93"/>
    <w:rsid w:val="00FE0E4C"/>
    <w:rsid w:val="00FE177A"/>
    <w:rsid w:val="00FE181E"/>
    <w:rsid w:val="00FE25BC"/>
    <w:rsid w:val="00FE3702"/>
    <w:rsid w:val="00FE37DA"/>
    <w:rsid w:val="00FE3B71"/>
    <w:rsid w:val="00FE3CF5"/>
    <w:rsid w:val="00FE3FA7"/>
    <w:rsid w:val="00FE45B7"/>
    <w:rsid w:val="00FE4673"/>
    <w:rsid w:val="00FE4C83"/>
    <w:rsid w:val="00FE5293"/>
    <w:rsid w:val="00FE76B0"/>
    <w:rsid w:val="00FE7A90"/>
    <w:rsid w:val="00FF1F88"/>
    <w:rsid w:val="00FF21DE"/>
    <w:rsid w:val="00FF2F52"/>
    <w:rsid w:val="00FF2F68"/>
    <w:rsid w:val="00FF33C7"/>
    <w:rsid w:val="00FF3D77"/>
    <w:rsid w:val="00FF4698"/>
    <w:rsid w:val="00FF6599"/>
    <w:rsid w:val="00FF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968D47C"/>
  <w15:docId w15:val="{6B0DAF1A-A050-430F-A104-719E3A9E6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17A"/>
    <w:pPr>
      <w:spacing w:before="120" w:after="120" w:line="288" w:lineRule="auto"/>
      <w:ind w:firstLine="284"/>
      <w:jc w:val="both"/>
    </w:pPr>
    <w:rPr>
      <w:rFonts w:ascii="Times New Roman" w:eastAsiaTheme="minorEastAsia" w:hAnsi="Times New Roman"/>
      <w:szCs w:val="23"/>
      <w:lang w:val="es-ES"/>
    </w:rPr>
  </w:style>
  <w:style w:type="paragraph" w:styleId="Ttulo1">
    <w:name w:val="heading 1"/>
    <w:aliases w:val="Subsubtitulo 1"/>
    <w:basedOn w:val="Normal"/>
    <w:next w:val="Normal"/>
    <w:link w:val="Ttulo1Car"/>
    <w:uiPriority w:val="9"/>
    <w:unhideWhenUsed/>
    <w:qFormat/>
    <w:rsid w:val="00005473"/>
    <w:pPr>
      <w:numPr>
        <w:numId w:val="8"/>
      </w:numPr>
      <w:spacing w:after="80"/>
      <w:outlineLvl w:val="0"/>
    </w:pPr>
    <w:rPr>
      <w:rFonts w:asciiTheme="majorHAnsi" w:eastAsiaTheme="majorEastAsia" w:hAnsiTheme="majorHAnsi" w:cstheme="majorBidi"/>
      <w:b/>
      <w:caps/>
      <w:color w:val="595959" w:themeColor="text1" w:themeTint="A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3DFE"/>
    <w:pPr>
      <w:spacing w:before="240" w:after="80"/>
      <w:outlineLvl w:val="1"/>
    </w:pPr>
    <w:rPr>
      <w:rFonts w:asciiTheme="minorHAnsi" w:hAnsiTheme="minorHAnsi"/>
      <w:b/>
      <w:bCs/>
      <w:color w:val="F07F09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spacing w:before="240" w:after="60"/>
      <w:outlineLvl w:val="2"/>
    </w:pPr>
    <w:rPr>
      <w:b/>
      <w:bCs/>
      <w:color w:val="000000" w:themeColor="text1"/>
      <w:spacing w:val="10"/>
    </w:rPr>
  </w:style>
  <w:style w:type="paragraph" w:styleId="Ttulo4">
    <w:name w:val="heading 4"/>
    <w:aliases w:val="Viñetas I"/>
    <w:basedOn w:val="Normal"/>
    <w:next w:val="Normal"/>
    <w:link w:val="Ttulo4Car"/>
    <w:uiPriority w:val="9"/>
    <w:unhideWhenUsed/>
    <w:qFormat/>
    <w:rsid w:val="00E364D0"/>
    <w:pPr>
      <w:numPr>
        <w:numId w:val="9"/>
      </w:numPr>
      <w:outlineLvl w:val="3"/>
    </w:pPr>
    <w:rPr>
      <w:caps/>
      <w:spacing w:val="14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17B18"/>
    <w:pPr>
      <w:spacing w:before="200" w:after="0"/>
      <w:outlineLvl w:val="4"/>
    </w:pPr>
    <w:rPr>
      <w:b/>
      <w:bCs/>
      <w:color w:val="323232" w:themeColor="text2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after="0"/>
      <w:outlineLvl w:val="5"/>
    </w:pPr>
    <w:rPr>
      <w:b/>
      <w:bCs/>
      <w:color w:val="C00000" w:themeColor="accent2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after="0"/>
      <w:outlineLvl w:val="7"/>
    </w:pPr>
    <w:rPr>
      <w:b/>
      <w:bCs/>
      <w:i/>
      <w:iCs/>
      <w:color w:val="F07F09" w:themeColor="accent1"/>
      <w:spacing w:val="10"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after="0"/>
      <w:outlineLvl w:val="8"/>
    </w:pPr>
    <w:rPr>
      <w:b/>
      <w:bCs/>
      <w:caps/>
      <w:color w:val="1B587C" w:themeColor="accent3"/>
      <w:spacing w:val="4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Subsubtitulo 1 Car"/>
    <w:basedOn w:val="Fuentedeprrafopredeter"/>
    <w:link w:val="Ttulo1"/>
    <w:uiPriority w:val="9"/>
    <w:rsid w:val="00005473"/>
    <w:rPr>
      <w:rFonts w:asciiTheme="majorHAnsi" w:eastAsiaTheme="majorEastAsia" w:hAnsiTheme="majorHAnsi" w:cstheme="majorBidi"/>
      <w:b/>
      <w:caps/>
      <w:color w:val="595959" w:themeColor="text1" w:themeTint="A6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043DFE"/>
    <w:rPr>
      <w:rFonts w:eastAsiaTheme="minorEastAsia"/>
      <w:b/>
      <w:bCs/>
      <w:color w:val="F07F09" w:themeColor="accent1"/>
      <w:spacing w:val="20"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Pr>
      <w:b/>
      <w:bCs/>
      <w:color w:val="000000" w:themeColor="text1"/>
      <w:spacing w:val="10"/>
      <w:sz w:val="23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sz w:val="23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sz w:val="23"/>
    </w:rPr>
  </w:style>
  <w:style w:type="paragraph" w:styleId="Citadestacada">
    <w:name w:val="Intense Quote"/>
    <w:basedOn w:val="Normal"/>
    <w:link w:val="CitadestacadaCar"/>
    <w:uiPriority w:val="30"/>
    <w:qFormat/>
    <w:rsid w:val="004F56D3"/>
    <w:pPr>
      <w:pBdr>
        <w:top w:val="double" w:sz="12" w:space="5" w:color="C00000" w:themeColor="accent2"/>
        <w:left w:val="double" w:sz="12" w:space="10" w:color="C00000" w:themeColor="accent2"/>
        <w:bottom w:val="double" w:sz="12" w:space="5" w:color="C00000" w:themeColor="accent2"/>
        <w:right w:val="double" w:sz="12" w:space="10" w:color="C00000" w:themeColor="accent2"/>
      </w:pBdr>
      <w:shd w:val="clear" w:color="auto" w:fill="FFFFFF" w:themeFill="background1"/>
      <w:spacing w:before="0" w:after="0"/>
      <w:ind w:left="567" w:right="567" w:firstLine="0"/>
      <w:contextualSpacing/>
      <w:jc w:val="center"/>
    </w:pPr>
    <w:rPr>
      <w:rFonts w:asciiTheme="minorHAnsi" w:hAnsiTheme="minorHAnsi"/>
      <w:b/>
      <w:bCs/>
      <w:color w:val="C00000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56D3"/>
    <w:rPr>
      <w:rFonts w:eastAsiaTheme="minorEastAsia"/>
      <w:b/>
      <w:bCs/>
      <w:color w:val="C00000" w:themeColor="accent2"/>
      <w:szCs w:val="23"/>
      <w:shd w:val="clear" w:color="auto" w:fill="FFFFFF" w:themeFill="background1"/>
      <w:lang w:val="es-ES"/>
    </w:rPr>
  </w:style>
  <w:style w:type="paragraph" w:styleId="Subttulo">
    <w:name w:val="Subtitle"/>
    <w:basedOn w:val="Normal"/>
    <w:link w:val="SubttuloCar"/>
    <w:uiPriority w:val="11"/>
    <w:qFormat/>
    <w:pPr>
      <w:spacing w:after="720"/>
    </w:pPr>
    <w:rPr>
      <w:rFonts w:asciiTheme="majorHAnsi" w:eastAsiaTheme="majorEastAsia" w:hAnsiTheme="majorHAnsi" w:cstheme="majorBidi"/>
      <w:b/>
      <w:bCs/>
      <w:caps/>
      <w:color w:val="C00000" w:themeColor="accent2"/>
      <w:spacing w:val="5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b/>
      <w:bCs/>
      <w:caps/>
      <w:color w:val="C00000" w:themeColor="accent2"/>
      <w:spacing w:val="50"/>
      <w:sz w:val="24"/>
      <w:szCs w:val="24"/>
    </w:rPr>
  </w:style>
  <w:style w:type="paragraph" w:styleId="Puesto">
    <w:name w:val="Title"/>
    <w:basedOn w:val="Normal"/>
    <w:link w:val="PuestoCar"/>
    <w:uiPriority w:val="10"/>
    <w:qFormat/>
    <w:pPr>
      <w:spacing w:after="0"/>
    </w:pPr>
    <w:rPr>
      <w:color w:val="323232" w:themeColor="text2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Pr>
      <w:color w:val="323232" w:themeColor="text2"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eastAsiaTheme="minorEastAsia" w:hAnsi="Tahoma"/>
      <w:sz w:val="16"/>
      <w:szCs w:val="16"/>
      <w:lang w:val="es-ES"/>
    </w:rPr>
  </w:style>
  <w:style w:type="character" w:styleId="Ttulodellibro">
    <w:name w:val="Book Title"/>
    <w:basedOn w:val="Fuentedeprrafopredeter"/>
    <w:uiPriority w:val="33"/>
    <w:qFormat/>
    <w:rPr>
      <w:rFonts w:asciiTheme="minorHAnsi" w:eastAsiaTheme="minorEastAsia" w:hAnsiTheme="minorHAnsi" w:cstheme="minorBidi"/>
      <w:bCs w:val="0"/>
      <w:i/>
      <w:iCs/>
      <w:color w:val="323232" w:themeColor="text2"/>
      <w:sz w:val="23"/>
      <w:szCs w:val="23"/>
      <w:lang w:val="es-ES"/>
    </w:rPr>
  </w:style>
  <w:style w:type="paragraph" w:styleId="Descripcin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is">
    <w:name w:val="Emphasis"/>
    <w:uiPriority w:val="20"/>
    <w:qFormat/>
    <w:rPr>
      <w:rFonts w:asciiTheme="minorHAnsi" w:eastAsiaTheme="minorEastAsia" w:hAnsiTheme="minorHAnsi" w:cstheme="minorBidi"/>
      <w:b/>
      <w:bCs/>
      <w:i/>
      <w:iCs/>
      <w:color w:val="323232" w:themeColor="text2"/>
      <w:spacing w:val="10"/>
      <w:sz w:val="23"/>
      <w:szCs w:val="23"/>
      <w:lang w:val="es-ES"/>
    </w:rPr>
  </w:style>
  <w:style w:type="character" w:customStyle="1" w:styleId="Ttulo4Car">
    <w:name w:val="Título 4 Car"/>
    <w:aliases w:val="Viñetas I Car"/>
    <w:basedOn w:val="Fuentedeprrafopredeter"/>
    <w:link w:val="Ttulo4"/>
    <w:uiPriority w:val="9"/>
    <w:rsid w:val="00E364D0"/>
    <w:rPr>
      <w:rFonts w:ascii="Times New Roman" w:eastAsiaTheme="minorEastAsia" w:hAnsi="Times New Roman"/>
      <w:caps/>
      <w:spacing w:val="1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517B18"/>
    <w:rPr>
      <w:rFonts w:ascii="Times New Roman" w:eastAsiaTheme="minorEastAsia" w:hAnsi="Times New Roman"/>
      <w:b/>
      <w:bCs/>
      <w:color w:val="323232" w:themeColor="text2"/>
      <w:spacing w:val="10"/>
      <w:szCs w:val="23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b/>
      <w:bCs/>
      <w:color w:val="C00000" w:themeColor="accent2"/>
      <w:spacing w:val="10"/>
      <w:sz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smallCaps/>
      <w:color w:val="000000" w:themeColor="text1"/>
      <w:spacing w:val="10"/>
      <w:sz w:val="23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b/>
      <w:bCs/>
      <w:i/>
      <w:iCs/>
      <w:color w:val="F07F09" w:themeColor="accent1"/>
      <w:spacing w:val="10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b/>
      <w:bCs/>
      <w:caps/>
      <w:color w:val="1B587C" w:themeColor="accent3"/>
      <w:spacing w:val="4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Pr>
      <w:color w:val="6B9F25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/>
      <w:b/>
      <w:bCs/>
      <w:dstrike w:val="0"/>
      <w:color w:val="C00000" w:themeColor="accent2"/>
      <w:spacing w:val="10"/>
      <w:w w:val="100"/>
      <w:kern w:val="0"/>
      <w:position w:val="0"/>
      <w:sz w:val="23"/>
      <w:vertAlign w:val="baseli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07F09" w:themeColor="accent1"/>
      <w:spacing w:val="10"/>
      <w:w w:val="100"/>
      <w:position w:val="0"/>
      <w:sz w:val="20"/>
      <w:szCs w:val="20"/>
      <w:u w:val="single" w:color="F07F09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Listaconvietas">
    <w:name w:val="List Bullet"/>
    <w:basedOn w:val="Normal"/>
    <w:uiPriority w:val="36"/>
    <w:unhideWhenUsed/>
    <w:qFormat/>
    <w:pPr>
      <w:numPr>
        <w:numId w:val="2"/>
      </w:numPr>
    </w:pPr>
    <w:rPr>
      <w:sz w:val="24"/>
      <w:szCs w:val="24"/>
    </w:rPr>
  </w:style>
  <w:style w:type="paragraph" w:styleId="Listaconvietas2">
    <w:name w:val="List Bullet 2"/>
    <w:basedOn w:val="Normal"/>
    <w:uiPriority w:val="36"/>
    <w:unhideWhenUsed/>
    <w:qFormat/>
    <w:pPr>
      <w:numPr>
        <w:numId w:val="3"/>
      </w:numPr>
    </w:pPr>
    <w:rPr>
      <w:color w:val="F07F09" w:themeColor="accent1"/>
    </w:rPr>
  </w:style>
  <w:style w:type="paragraph" w:styleId="Listaconvietas3">
    <w:name w:val="List Bullet 3"/>
    <w:basedOn w:val="Normal"/>
    <w:uiPriority w:val="36"/>
    <w:unhideWhenUsed/>
    <w:qFormat/>
    <w:pPr>
      <w:numPr>
        <w:numId w:val="4"/>
      </w:numPr>
    </w:pPr>
    <w:rPr>
      <w:color w:val="C00000" w:themeColor="accent2"/>
    </w:rPr>
  </w:style>
  <w:style w:type="paragraph" w:styleId="Listaconvietas4">
    <w:name w:val="List Bullet 4"/>
    <w:basedOn w:val="Normal"/>
    <w:uiPriority w:val="36"/>
    <w:unhideWhenUsed/>
    <w:qFormat/>
    <w:rsid w:val="00C818D6"/>
    <w:pPr>
      <w:numPr>
        <w:numId w:val="5"/>
      </w:numPr>
      <w:ind w:left="1208" w:hanging="357"/>
    </w:pPr>
    <w:rPr>
      <w:caps/>
      <w:spacing w:val="4"/>
    </w:rPr>
  </w:style>
  <w:style w:type="paragraph" w:styleId="Listaconvietas5">
    <w:name w:val="List Bullet 5"/>
    <w:basedOn w:val="Normal"/>
    <w:uiPriority w:val="36"/>
    <w:unhideWhenUsed/>
    <w:qFormat/>
    <w:rsid w:val="00342622"/>
    <w:pPr>
      <w:numPr>
        <w:numId w:val="6"/>
      </w:numPr>
      <w:spacing w:before="0" w:after="0"/>
      <w:ind w:left="697" w:hanging="357"/>
    </w:pPr>
  </w:style>
  <w:style w:type="paragraph" w:styleId="Prrafodelista">
    <w:name w:val="List Paragraph"/>
    <w:basedOn w:val="Normal"/>
    <w:link w:val="PrrafodelistaCar"/>
    <w:uiPriority w:val="34"/>
    <w:unhideWhenUsed/>
    <w:qFormat/>
    <w:rsid w:val="00043DFE"/>
    <w:pPr>
      <w:ind w:left="720"/>
      <w:contextualSpacing/>
    </w:pPr>
    <w:rPr>
      <w:rFonts w:asciiTheme="minorHAnsi" w:hAnsiTheme="minorHAnsi"/>
    </w:rPr>
  </w:style>
  <w:style w:type="numbering" w:customStyle="1" w:styleId="Estilodelistamediano">
    <w:name w:val="Estilo de lista mediano"/>
    <w:uiPriority w:val="99"/>
    <w:pPr>
      <w:numPr>
        <w:numId w:val="1"/>
      </w:numPr>
    </w:pPr>
  </w:style>
  <w:style w:type="paragraph" w:styleId="Sinespaciado">
    <w:name w:val="No Spacing"/>
    <w:aliases w:val="Figura"/>
    <w:basedOn w:val="NormalWeb"/>
    <w:link w:val="SinespaciadoCar"/>
    <w:uiPriority w:val="1"/>
    <w:qFormat/>
    <w:rsid w:val="00AA557A"/>
    <w:pPr>
      <w:spacing w:before="0" w:beforeAutospacing="0" w:after="0" w:afterAutospacing="0" w:line="240" w:lineRule="auto"/>
      <w:jc w:val="both"/>
    </w:pPr>
    <w:rPr>
      <w:rFonts w:eastAsia="Calibri"/>
      <w:sz w:val="16"/>
      <w:szCs w:val="16"/>
    </w:rPr>
  </w:style>
  <w:style w:type="paragraph" w:styleId="Cita">
    <w:name w:val="Quote"/>
    <w:basedOn w:val="Normal"/>
    <w:link w:val="CitaCar"/>
    <w:uiPriority w:val="29"/>
    <w:qFormat/>
    <w:rPr>
      <w:i/>
      <w:iCs/>
      <w:smallCaps/>
      <w:color w:val="323232" w:themeColor="text2"/>
      <w:spacing w:val="6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mallCaps/>
      <w:color w:val="323232" w:themeColor="text2"/>
      <w:spacing w:val="6"/>
      <w:sz w:val="23"/>
    </w:rPr>
  </w:style>
  <w:style w:type="character" w:styleId="Textoennegrita">
    <w:name w:val="Strong"/>
    <w:uiPriority w:val="22"/>
    <w:qFormat/>
    <w:rsid w:val="00FB30F2"/>
    <w:rPr>
      <w:rFonts w:ascii="Times New Roman" w:eastAsiaTheme="minorEastAsia" w:hAnsi="Times New Roman" w:cstheme="minorBidi"/>
      <w:b w:val="0"/>
      <w:bCs/>
      <w:i/>
      <w:iCs w:val="0"/>
      <w:color w:val="C00000" w:themeColor="accent2"/>
      <w:szCs w:val="23"/>
      <w:lang w:val="es-ES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/>
      <w:i/>
      <w:iCs/>
      <w:sz w:val="23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b/>
      <w:bCs/>
      <w:i/>
      <w:iCs/>
      <w:color w:val="323232" w:themeColor="text2"/>
      <w:sz w:val="23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:rFonts w:eastAsiaTheme="minorEastAsia"/>
      <w:sz w:val="24"/>
      <w:szCs w:val="24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CA4CB3"/>
    <w:pPr>
      <w:tabs>
        <w:tab w:val="left" w:pos="1035"/>
        <w:tab w:val="right" w:leader="dot" w:pos="9430"/>
      </w:tabs>
      <w:spacing w:before="180" w:after="40" w:line="240" w:lineRule="auto"/>
      <w:ind w:left="460" w:firstLine="230"/>
    </w:pPr>
    <w:rPr>
      <w:rFonts w:asciiTheme="minorHAnsi" w:hAnsiTheme="minorHAnsi"/>
      <w:bCs/>
      <w:caps/>
      <w:noProof/>
      <w:color w:val="323232" w:themeColor="text2"/>
      <w:sz w:val="20"/>
      <w:szCs w:val="20"/>
    </w:rPr>
  </w:style>
  <w:style w:type="paragraph" w:styleId="TDC2">
    <w:name w:val="toc 2"/>
    <w:basedOn w:val="Normal"/>
    <w:next w:val="Normal"/>
    <w:link w:val="TDC2Car"/>
    <w:autoRedefine/>
    <w:uiPriority w:val="39"/>
    <w:unhideWhenUsed/>
    <w:rsid w:val="006C1833"/>
    <w:pPr>
      <w:tabs>
        <w:tab w:val="left" w:pos="864"/>
        <w:tab w:val="right" w:leader="dot" w:pos="9430"/>
      </w:tabs>
      <w:spacing w:after="40" w:line="240" w:lineRule="auto"/>
      <w:ind w:left="144"/>
    </w:pPr>
    <w:rPr>
      <w:rFonts w:asciiTheme="minorHAnsi" w:eastAsia="Times New Roman" w:hAnsiTheme="minorHAnsi"/>
      <w:b/>
      <w:bCs/>
      <w:i/>
      <w:iCs/>
      <w:noProof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/>
      <w:ind w:left="288"/>
    </w:pPr>
    <w:rPr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432"/>
    </w:pPr>
    <w:rPr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576"/>
    </w:pPr>
    <w:rPr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720"/>
    </w:pPr>
    <w:rPr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864"/>
    </w:pPr>
    <w:rPr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1008"/>
    </w:pPr>
    <w:rPr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/>
      <w:ind w:left="1152"/>
    </w:pPr>
    <w:rPr>
      <w:noProof/>
    </w:rPr>
  </w:style>
  <w:style w:type="character" w:customStyle="1" w:styleId="SinespaciadoCar">
    <w:name w:val="Sin espaciado Car"/>
    <w:aliases w:val="Figura Car"/>
    <w:basedOn w:val="Fuentedeprrafopredeter"/>
    <w:link w:val="Sinespaciado"/>
    <w:uiPriority w:val="1"/>
    <w:rsid w:val="00AA557A"/>
    <w:rPr>
      <w:rFonts w:ascii="Times New Roman" w:eastAsia="Calibri" w:hAnsi="Times New Roman" w:cs="Times New Roman"/>
      <w:sz w:val="16"/>
      <w:szCs w:val="16"/>
      <w:lang w:val="es-MX" w:eastAsia="es-MX"/>
    </w:rPr>
  </w:style>
  <w:style w:type="paragraph" w:customStyle="1" w:styleId="Encabezadopar">
    <w:name w:val="Encabezado par"/>
    <w:basedOn w:val="Normal"/>
    <w:unhideWhenUsed/>
    <w:qFormat/>
    <w:rsid w:val="00F50BC2"/>
    <w:pPr>
      <w:pBdr>
        <w:bottom w:val="single" w:sz="4" w:space="1" w:color="F07F09" w:themeColor="accent1"/>
      </w:pBdr>
      <w:spacing w:after="0"/>
    </w:pPr>
    <w:rPr>
      <w:rFonts w:asciiTheme="majorHAnsi" w:hAnsiTheme="majorHAnsi"/>
      <w:bCs/>
      <w:i/>
      <w:color w:val="323232" w:themeColor="text2"/>
    </w:rPr>
  </w:style>
  <w:style w:type="paragraph" w:customStyle="1" w:styleId="Piedepginapar">
    <w:name w:val="Pie de página par"/>
    <w:basedOn w:val="Normal"/>
    <w:unhideWhenUsed/>
    <w:qFormat/>
    <w:pPr>
      <w:pBdr>
        <w:top w:val="single" w:sz="4" w:space="1" w:color="F07F09" w:themeColor="accent1"/>
      </w:pBdr>
    </w:pPr>
    <w:rPr>
      <w:color w:val="323232" w:themeColor="text2"/>
      <w:sz w:val="20"/>
      <w:szCs w:val="20"/>
    </w:rPr>
  </w:style>
  <w:style w:type="paragraph" w:customStyle="1" w:styleId="Encabezadoimpar">
    <w:name w:val="Encabezado impar"/>
    <w:basedOn w:val="Normal"/>
    <w:unhideWhenUsed/>
    <w:qFormat/>
    <w:rsid w:val="00F50BC2"/>
    <w:pPr>
      <w:pBdr>
        <w:bottom w:val="single" w:sz="4" w:space="1" w:color="F07F09" w:themeColor="accent1"/>
      </w:pBdr>
      <w:spacing w:after="0"/>
      <w:jc w:val="right"/>
    </w:pPr>
    <w:rPr>
      <w:rFonts w:asciiTheme="majorHAnsi" w:hAnsiTheme="majorHAnsi"/>
      <w:bCs/>
      <w:i/>
      <w:color w:val="323232" w:themeColor="text2"/>
    </w:rPr>
  </w:style>
  <w:style w:type="paragraph" w:customStyle="1" w:styleId="Piedepginaimpar">
    <w:name w:val="Pie de página impar"/>
    <w:basedOn w:val="Normal"/>
    <w:unhideWhenUsed/>
    <w:qFormat/>
    <w:pPr>
      <w:pBdr>
        <w:top w:val="single" w:sz="4" w:space="1" w:color="F07F09" w:themeColor="accent1"/>
      </w:pBdr>
      <w:jc w:val="right"/>
    </w:pPr>
    <w:rPr>
      <w:color w:val="323232" w:themeColor="text2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TituloPrincipal">
    <w:name w:val="Titulo Principal"/>
    <w:basedOn w:val="Sinespaciado"/>
    <w:link w:val="TituloPrincipalCar"/>
    <w:qFormat/>
    <w:rsid w:val="00834ED3"/>
    <w:pPr>
      <w:jc w:val="right"/>
    </w:pPr>
    <w:rPr>
      <w:rFonts w:ascii="TI-Nspire Sans" w:eastAsia="TI-Nspire Sans" w:hAnsi="TI-Nspire Sans" w:cstheme="majorBidi"/>
      <w:color w:val="323232" w:themeColor="text2"/>
      <w:sz w:val="56"/>
      <w:szCs w:val="110"/>
      <w14:reflection w14:blurRad="25400" w14:stA="53000" w14:stPos="0" w14:endA="300" w14:endPos="35000" w14:dist="1270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rgbClr w14:val="C00000"/>
            </w14:gs>
            <w14:gs w14:pos="50000">
              <w14:srgbClr w14:val="FF0000"/>
            </w14:gs>
            <w14:gs w14:pos="100000">
              <w14:srgbClr w14:val="FFC000"/>
            </w14:gs>
          </w14:gsLst>
          <w14:lin w14:ang="5400000" w14:scaled="0"/>
        </w14:gradFill>
      </w14:textFill>
    </w:rPr>
  </w:style>
  <w:style w:type="paragraph" w:customStyle="1" w:styleId="Ventana">
    <w:name w:val="Ventana"/>
    <w:basedOn w:val="Sinespaciado"/>
    <w:link w:val="VentanaCar"/>
    <w:qFormat/>
    <w:rsid w:val="00CC012A"/>
    <w:rPr>
      <w:color w:val="FFFFFF" w:themeColor="background1"/>
      <w:sz w:val="22"/>
      <w:szCs w:val="40"/>
    </w:rPr>
  </w:style>
  <w:style w:type="character" w:customStyle="1" w:styleId="TituloPrincipalCar">
    <w:name w:val="Titulo Principal Car"/>
    <w:basedOn w:val="SinespaciadoCar"/>
    <w:link w:val="TituloPrincipal"/>
    <w:rsid w:val="00834ED3"/>
    <w:rPr>
      <w:rFonts w:ascii="TI-Nspire Sans" w:eastAsia="TI-Nspire Sans" w:hAnsi="TI-Nspire Sans" w:cstheme="majorBidi"/>
      <w:color w:val="323232" w:themeColor="text2"/>
      <w:sz w:val="56"/>
      <w:szCs w:val="110"/>
      <w:lang w:val="es-MX" w:eastAsia="es-MX"/>
      <w14:reflection w14:blurRad="25400" w14:stA="53000" w14:stPos="0" w14:endA="300" w14:endPos="35000" w14:dist="1270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rgbClr w14:val="C00000"/>
            </w14:gs>
            <w14:gs w14:pos="50000">
              <w14:srgbClr w14:val="FF0000"/>
            </w14:gs>
            <w14:gs w14:pos="100000">
              <w14:srgbClr w14:val="FFC000"/>
            </w14:gs>
          </w14:gsLst>
          <w14:lin w14:ang="5400000" w14:scaled="0"/>
        </w14:gradFill>
      </w14:textFill>
    </w:rPr>
  </w:style>
  <w:style w:type="paragraph" w:customStyle="1" w:styleId="Objetivo">
    <w:name w:val="Objetivo"/>
    <w:basedOn w:val="Sinespaciado"/>
    <w:link w:val="ObjetivoCar"/>
    <w:qFormat/>
    <w:rsid w:val="00CC012A"/>
    <w:pPr>
      <w:spacing w:line="360" w:lineRule="auto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VentanaCar">
    <w:name w:val="Ventana Car"/>
    <w:basedOn w:val="SinespaciadoCar"/>
    <w:link w:val="Ventana"/>
    <w:rsid w:val="00CC012A"/>
    <w:rPr>
      <w:rFonts w:ascii="Times New Roman" w:eastAsia="Calibri" w:hAnsi="Times New Roman" w:cs="Times New Roman"/>
      <w:color w:val="FFFFFF" w:themeColor="background1"/>
      <w:sz w:val="16"/>
      <w:szCs w:val="40"/>
      <w:lang w:val="es-MX" w:eastAsia="es-MX"/>
    </w:rPr>
  </w:style>
  <w:style w:type="paragraph" w:customStyle="1" w:styleId="Subtitulo">
    <w:name w:val="Subtitulo"/>
    <w:basedOn w:val="Ttulo2"/>
    <w:link w:val="SubtituloCar"/>
    <w:qFormat/>
    <w:rsid w:val="00043DFE"/>
    <w:pPr>
      <w:numPr>
        <w:numId w:val="7"/>
      </w:numPr>
      <w:spacing w:after="240"/>
      <w:ind w:left="1066" w:hanging="357"/>
    </w:pPr>
    <w:rPr>
      <w:caps/>
    </w:rPr>
  </w:style>
  <w:style w:type="character" w:customStyle="1" w:styleId="ObjetivoCar">
    <w:name w:val="Objetivo Car"/>
    <w:basedOn w:val="SinespaciadoCar"/>
    <w:link w:val="Objetivo"/>
    <w:rsid w:val="00CC012A"/>
    <w:rPr>
      <w:rFonts w:asciiTheme="majorHAnsi" w:eastAsiaTheme="majorEastAsia" w:hAnsiTheme="majorHAnsi" w:cstheme="majorBidi"/>
      <w:sz w:val="26"/>
      <w:szCs w:val="26"/>
      <w:lang w:val="es-MX" w:eastAsia="es-MX"/>
    </w:rPr>
  </w:style>
  <w:style w:type="character" w:customStyle="1" w:styleId="SubtituloCar">
    <w:name w:val="Subtitulo Car"/>
    <w:basedOn w:val="Ttulo2Car"/>
    <w:link w:val="Subtitulo"/>
    <w:rsid w:val="00043DFE"/>
    <w:rPr>
      <w:rFonts w:eastAsiaTheme="minorEastAsia"/>
      <w:b/>
      <w:bCs/>
      <w:caps/>
      <w:color w:val="F07F09" w:themeColor="accent1"/>
      <w:spacing w:val="20"/>
      <w:sz w:val="28"/>
      <w:szCs w:val="28"/>
      <w:lang w:val="es-ES"/>
    </w:rPr>
  </w:style>
  <w:style w:type="paragraph" w:customStyle="1" w:styleId="Subsubtitulo2">
    <w:name w:val="Subsubtitulo 2"/>
    <w:basedOn w:val="Ttulo1"/>
    <w:link w:val="Subsubtitulo2Car"/>
    <w:qFormat/>
    <w:rsid w:val="00E77D48"/>
    <w:pPr>
      <w:numPr>
        <w:numId w:val="10"/>
      </w:numPr>
      <w:ind w:left="1208" w:hanging="357"/>
    </w:pPr>
  </w:style>
  <w:style w:type="paragraph" w:customStyle="1" w:styleId="Separador">
    <w:name w:val="Separador"/>
    <w:basedOn w:val="Normal"/>
    <w:link w:val="SeparadorCar"/>
    <w:qFormat/>
    <w:rsid w:val="00043DFE"/>
    <w:pPr>
      <w:spacing w:before="0" w:after="0"/>
      <w:ind w:firstLine="0"/>
    </w:pPr>
    <w:rPr>
      <w:rFonts w:asciiTheme="minorHAnsi" w:hAnsiTheme="minorHAnsi"/>
      <w:sz w:val="16"/>
    </w:rPr>
  </w:style>
  <w:style w:type="character" w:customStyle="1" w:styleId="Subsubtitulo2Car">
    <w:name w:val="Subsubtitulo 2 Car"/>
    <w:basedOn w:val="Ttulo1Car"/>
    <w:link w:val="Subsubtitulo2"/>
    <w:rsid w:val="00E77D48"/>
    <w:rPr>
      <w:rFonts w:asciiTheme="majorHAnsi" w:eastAsiaTheme="majorEastAsia" w:hAnsiTheme="majorHAnsi" w:cstheme="majorBidi"/>
      <w:b/>
      <w:caps/>
      <w:color w:val="595959" w:themeColor="text1" w:themeTint="A6"/>
      <w:szCs w:val="32"/>
      <w:lang w:val="es-ES"/>
    </w:rPr>
  </w:style>
  <w:style w:type="paragraph" w:styleId="NormalWeb">
    <w:name w:val="Normal (Web)"/>
    <w:basedOn w:val="Normal"/>
    <w:uiPriority w:val="99"/>
    <w:semiHidden/>
    <w:unhideWhenUsed/>
    <w:rsid w:val="002D3650"/>
    <w:pPr>
      <w:spacing w:before="100" w:beforeAutospacing="1" w:after="100" w:afterAutospacing="1"/>
      <w:ind w:firstLine="0"/>
      <w:jc w:val="left"/>
    </w:pPr>
    <w:rPr>
      <w:rFonts w:cs="Times New Roman"/>
      <w:sz w:val="24"/>
      <w:szCs w:val="24"/>
      <w:lang w:val="es-MX" w:eastAsia="es-MX"/>
    </w:rPr>
  </w:style>
  <w:style w:type="character" w:customStyle="1" w:styleId="SeparadorCar">
    <w:name w:val="Separador Car"/>
    <w:basedOn w:val="Fuentedeprrafopredeter"/>
    <w:link w:val="Separador"/>
    <w:rsid w:val="00043DFE"/>
    <w:rPr>
      <w:rFonts w:eastAsiaTheme="minorEastAsia"/>
      <w:sz w:val="16"/>
      <w:szCs w:val="23"/>
      <w:lang w:val="es-ES"/>
    </w:rPr>
  </w:style>
  <w:style w:type="paragraph" w:customStyle="1" w:styleId="SubsubtituloIII">
    <w:name w:val="Subsubtitulo III"/>
    <w:basedOn w:val="Subsubtitulo2"/>
    <w:link w:val="SubsubtituloIIICar"/>
    <w:qFormat/>
    <w:rsid w:val="00E12538"/>
    <w:pPr>
      <w:numPr>
        <w:numId w:val="11"/>
      </w:numPr>
      <w:ind w:left="1208" w:hanging="357"/>
    </w:pPr>
    <w:rPr>
      <w:rFonts w:eastAsia="Times New Roman"/>
      <w:lang w:eastAsia="es-MX"/>
    </w:rPr>
  </w:style>
  <w:style w:type="table" w:styleId="Tabladecuadrcula5oscura-nfasis1">
    <w:name w:val="Grid Table 5 Dark Accent 1"/>
    <w:basedOn w:val="Tablanormal"/>
    <w:uiPriority w:val="50"/>
    <w:rsid w:val="00C818D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character" w:customStyle="1" w:styleId="SubsubtituloIIICar">
    <w:name w:val="Subsubtitulo III Car"/>
    <w:basedOn w:val="Subsubtitulo2Car"/>
    <w:link w:val="SubsubtituloIII"/>
    <w:rsid w:val="00E12538"/>
    <w:rPr>
      <w:rFonts w:asciiTheme="majorHAnsi" w:eastAsia="Times New Roman" w:hAnsiTheme="majorHAnsi" w:cstheme="majorBidi"/>
      <w:b/>
      <w:caps/>
      <w:color w:val="595959" w:themeColor="text1" w:themeTint="A6"/>
      <w:szCs w:val="32"/>
      <w:lang w:val="es-ES" w:eastAsia="es-MX"/>
    </w:rPr>
  </w:style>
  <w:style w:type="paragraph" w:customStyle="1" w:styleId="Default">
    <w:name w:val="Default"/>
    <w:rsid w:val="00743540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4"/>
      <w:szCs w:val="20"/>
      <w:lang w:val="en-GB" w:eastAsia="en-CA"/>
    </w:rPr>
  </w:style>
  <w:style w:type="paragraph" w:customStyle="1" w:styleId="Referencia">
    <w:name w:val="Referencia"/>
    <w:basedOn w:val="Normal"/>
    <w:link w:val="ReferenciaCar"/>
    <w:qFormat/>
    <w:rsid w:val="00260B56"/>
    <w:rPr>
      <w:sz w:val="18"/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695A36"/>
    <w:rPr>
      <w:color w:val="89C3E5" w:themeColor="followedHyperlink"/>
      <w:u w:val="single"/>
    </w:rPr>
  </w:style>
  <w:style w:type="character" w:customStyle="1" w:styleId="ReferenciaCar">
    <w:name w:val="Referencia Car"/>
    <w:basedOn w:val="Fuentedeprrafopredeter"/>
    <w:link w:val="Referencia"/>
    <w:rsid w:val="00260B56"/>
    <w:rPr>
      <w:rFonts w:ascii="Times New Roman" w:eastAsiaTheme="minorEastAsia" w:hAnsi="Times New Roman"/>
      <w:sz w:val="18"/>
      <w:szCs w:val="23"/>
      <w:vertAlign w:val="superscript"/>
      <w:lang w:val="es-ES"/>
    </w:rPr>
  </w:style>
  <w:style w:type="paragraph" w:customStyle="1" w:styleId="Practica">
    <w:name w:val="Practica"/>
    <w:basedOn w:val="Normal"/>
    <w:link w:val="PracticaCar"/>
    <w:autoRedefine/>
    <w:qFormat/>
    <w:rsid w:val="00D9074B"/>
    <w:pPr>
      <w:ind w:left="284" w:firstLine="0"/>
      <w:jc w:val="center"/>
    </w:pPr>
    <w:rPr>
      <w:rFonts w:ascii="Tw Cen MT" w:hAnsi="Tw Cen MT"/>
      <w:b/>
      <w:i/>
      <w:color w:val="FFFFFF" w:themeColor="background1"/>
    </w:rPr>
  </w:style>
  <w:style w:type="character" w:customStyle="1" w:styleId="PracticaCar">
    <w:name w:val="Practica Car"/>
    <w:basedOn w:val="Fuentedeprrafopredeter"/>
    <w:link w:val="Practica"/>
    <w:rsid w:val="00D9074B"/>
    <w:rPr>
      <w:rFonts w:ascii="Tw Cen MT" w:eastAsiaTheme="minorEastAsia" w:hAnsi="Tw Cen MT"/>
      <w:b/>
      <w:i/>
      <w:color w:val="FFFFFF" w:themeColor="background1"/>
      <w:szCs w:val="23"/>
      <w:lang w:val="es-ES"/>
    </w:rPr>
  </w:style>
  <w:style w:type="paragraph" w:customStyle="1" w:styleId="Ecuacion">
    <w:name w:val="Ecuacion"/>
    <w:basedOn w:val="Normal"/>
    <w:link w:val="EcuacionCar"/>
    <w:autoRedefine/>
    <w:qFormat/>
    <w:rsid w:val="00215DC6"/>
    <w:pPr>
      <w:spacing w:before="0" w:after="0"/>
      <w:ind w:firstLine="0"/>
      <w:jc w:val="center"/>
    </w:pPr>
    <w:rPr>
      <w:rFonts w:ascii="Cambria Math" w:eastAsia="Calibri" w:hAnsi="Cambria Math" w:cs="Times New Roman"/>
      <w:bCs/>
      <w:i/>
      <w:color w:val="C00000"/>
      <w:sz w:val="24"/>
      <w:szCs w:val="22"/>
      <w:lang w:val="es-MX"/>
    </w:rPr>
  </w:style>
  <w:style w:type="character" w:customStyle="1" w:styleId="EcuacionCar">
    <w:name w:val="Ecuacion Car"/>
    <w:basedOn w:val="Fuentedeprrafopredeter"/>
    <w:link w:val="Ecuacion"/>
    <w:rsid w:val="00215DC6"/>
    <w:rPr>
      <w:rFonts w:ascii="Cambria Math" w:eastAsia="Calibri" w:hAnsi="Cambria Math" w:cs="Times New Roman"/>
      <w:bCs/>
      <w:i/>
      <w:color w:val="C00000"/>
      <w:sz w:val="24"/>
      <w:lang w:val="es-MX"/>
    </w:rPr>
  </w:style>
  <w:style w:type="paragraph" w:customStyle="1" w:styleId="Subrayado">
    <w:name w:val="Subrayado"/>
    <w:basedOn w:val="Normal"/>
    <w:link w:val="SubrayadoCar"/>
    <w:qFormat/>
    <w:rsid w:val="00A66210"/>
    <w:rPr>
      <w:i/>
      <w:color w:val="0070C0"/>
      <w:lang w:val="es-MX"/>
    </w:rPr>
  </w:style>
  <w:style w:type="paragraph" w:customStyle="1" w:styleId="Subecu">
    <w:name w:val="Subecu"/>
    <w:basedOn w:val="Normal"/>
    <w:link w:val="SubecuCar"/>
    <w:qFormat/>
    <w:rsid w:val="00A66210"/>
    <w:rPr>
      <w:i/>
      <w:color w:val="002060"/>
    </w:rPr>
  </w:style>
  <w:style w:type="character" w:customStyle="1" w:styleId="SubrayadoCar">
    <w:name w:val="Subrayado Car"/>
    <w:basedOn w:val="Fuentedeprrafopredeter"/>
    <w:link w:val="Subrayado"/>
    <w:rsid w:val="00A66210"/>
    <w:rPr>
      <w:rFonts w:ascii="Times New Roman" w:eastAsiaTheme="minorEastAsia" w:hAnsi="Times New Roman"/>
      <w:i/>
      <w:color w:val="0070C0"/>
      <w:szCs w:val="23"/>
      <w:lang w:val="es-MX"/>
    </w:rPr>
  </w:style>
  <w:style w:type="paragraph" w:customStyle="1" w:styleId="Times">
    <w:name w:val="Times"/>
    <w:basedOn w:val="Normal"/>
    <w:link w:val="TimesCar"/>
    <w:qFormat/>
    <w:rsid w:val="00E80F1B"/>
    <w:pPr>
      <w:widowControl w:val="0"/>
      <w:overflowPunct w:val="0"/>
      <w:autoSpaceDE w:val="0"/>
      <w:autoSpaceDN w:val="0"/>
      <w:adjustRightInd w:val="0"/>
      <w:spacing w:after="240"/>
      <w:ind w:firstLine="180"/>
    </w:pPr>
    <w:rPr>
      <w:rFonts w:eastAsiaTheme="minorHAnsi" w:cs="Times New Roman"/>
      <w:color w:val="000000" w:themeColor="text1"/>
      <w:szCs w:val="22"/>
      <w:lang w:val="es-MX"/>
      <w14:textOutline w14:w="0" w14:cap="flat" w14:cmpd="sng" w14:algn="ctr">
        <w14:noFill/>
        <w14:prstDash w14:val="solid"/>
        <w14:round/>
      </w14:textOutline>
    </w:rPr>
  </w:style>
  <w:style w:type="character" w:customStyle="1" w:styleId="SubecuCar">
    <w:name w:val="Subecu Car"/>
    <w:basedOn w:val="Fuentedeprrafopredeter"/>
    <w:link w:val="Subecu"/>
    <w:rsid w:val="00A66210"/>
    <w:rPr>
      <w:rFonts w:ascii="Times New Roman" w:eastAsiaTheme="minorEastAsia" w:hAnsi="Times New Roman"/>
      <w:i/>
      <w:color w:val="002060"/>
      <w:szCs w:val="23"/>
      <w:lang w:val="es-ES"/>
    </w:rPr>
  </w:style>
  <w:style w:type="character" w:customStyle="1" w:styleId="TimesCar">
    <w:name w:val="Times Car"/>
    <w:basedOn w:val="Fuentedeprrafopredeter"/>
    <w:link w:val="Times"/>
    <w:rsid w:val="00E80F1B"/>
    <w:rPr>
      <w:rFonts w:ascii="Times New Roman" w:hAnsi="Times New Roman" w:cs="Times New Roman"/>
      <w:color w:val="000000" w:themeColor="text1"/>
      <w:lang w:val="es-MX"/>
      <w14:textOutline w14:w="0" w14:cap="flat" w14:cmpd="sng" w14:algn="ctr">
        <w14:noFill/>
        <w14:prstDash w14:val="solid"/>
        <w14:round/>
      </w14:textOutline>
    </w:rPr>
  </w:style>
  <w:style w:type="paragraph" w:customStyle="1" w:styleId="Definicinimportante">
    <w:name w:val="Definición importante"/>
    <w:basedOn w:val="Normal"/>
    <w:link w:val="DefinicinimportanteCar"/>
    <w:autoRedefine/>
    <w:rsid w:val="00E80F1B"/>
    <w:pPr>
      <w:widowControl w:val="0"/>
      <w:autoSpaceDE w:val="0"/>
      <w:autoSpaceDN w:val="0"/>
      <w:adjustRightInd w:val="0"/>
      <w:spacing w:before="0" w:after="0"/>
      <w:ind w:firstLine="180"/>
      <w:jc w:val="right"/>
    </w:pPr>
    <w:rPr>
      <w:rFonts w:ascii="Cambria Math" w:eastAsiaTheme="minorHAnsi" w:hAnsi="Cambria Math"/>
      <w:b/>
      <w:i/>
      <w:color w:val="FF0000"/>
      <w:szCs w:val="22"/>
      <w:lang w:val="es-MX"/>
      <w14:shadow w14:blurRad="38100" w14:dist="88900" w14:dir="2700000" w14:sx="100000" w14:sy="100000" w14:kx="0" w14:ky="0" w14:algn="tl">
        <w14:schemeClr w14:val="tx1">
          <w14:alpha w14:val="25000"/>
          <w14:lumMod w14:val="50000"/>
          <w14:lumOff w14:val="50000"/>
        </w14:schemeClr>
      </w14:shadow>
    </w:rPr>
  </w:style>
  <w:style w:type="character" w:customStyle="1" w:styleId="DefinicinimportanteCar">
    <w:name w:val="Definición importante Car"/>
    <w:basedOn w:val="Fuentedeprrafopredeter"/>
    <w:link w:val="Definicinimportante"/>
    <w:rsid w:val="00E80F1B"/>
    <w:rPr>
      <w:rFonts w:ascii="Cambria Math" w:hAnsi="Cambria Math"/>
      <w:b/>
      <w:i/>
      <w:color w:val="FF0000"/>
      <w:lang w:val="es-MX"/>
      <w14:shadow w14:blurRad="38100" w14:dist="88900" w14:dir="2700000" w14:sx="100000" w14:sy="100000" w14:kx="0" w14:ky="0" w14:algn="tl">
        <w14:schemeClr w14:val="tx1">
          <w14:alpha w14:val="25000"/>
          <w14:lumMod w14:val="50000"/>
          <w14:lumOff w14:val="50000"/>
        </w14:schemeClr>
      </w14:shadow>
    </w:rPr>
  </w:style>
  <w:style w:type="paragraph" w:customStyle="1" w:styleId="Definicinsecundara">
    <w:name w:val="Definición secundaría"/>
    <w:basedOn w:val="Definicinimportante"/>
    <w:link w:val="DefinicinsecundaraCar"/>
    <w:rsid w:val="001D033B"/>
    <w:rPr>
      <w:color w:val="0070C0"/>
    </w:rPr>
  </w:style>
  <w:style w:type="character" w:customStyle="1" w:styleId="DefinicinsecundaraCar">
    <w:name w:val="Definición secundaría Car"/>
    <w:basedOn w:val="DefinicinimportanteCar"/>
    <w:link w:val="Definicinsecundara"/>
    <w:rsid w:val="001D033B"/>
    <w:rPr>
      <w:rFonts w:ascii="Cambria Math" w:hAnsi="Cambria Math"/>
      <w:b/>
      <w:i/>
      <w:color w:val="0070C0"/>
      <w:lang w:val="es-MX"/>
      <w14:shadow w14:blurRad="38100" w14:dist="88900" w14:dir="2700000" w14:sx="100000" w14:sy="100000" w14:kx="0" w14:ky="0" w14:algn="tl">
        <w14:schemeClr w14:val="tx1">
          <w14:alpha w14:val="25000"/>
          <w14:lumMod w14:val="50000"/>
          <w14:lumOff w14:val="50000"/>
        </w14:schemeClr>
      </w14:shadow>
    </w:rPr>
  </w:style>
  <w:style w:type="paragraph" w:customStyle="1" w:styleId="Subtitulo5">
    <w:name w:val="Subtitulo 5"/>
    <w:basedOn w:val="Ttulo1"/>
    <w:link w:val="Subtitulo5Car"/>
    <w:qFormat/>
    <w:rsid w:val="00265200"/>
    <w:pPr>
      <w:numPr>
        <w:numId w:val="12"/>
      </w:numPr>
      <w:ind w:left="1208" w:hanging="357"/>
    </w:pPr>
    <w:rPr>
      <w:rFonts w:eastAsia="Times New Roman"/>
      <w:lang w:eastAsia="es-MX"/>
    </w:rPr>
  </w:style>
  <w:style w:type="character" w:customStyle="1" w:styleId="Subtitulo5Car">
    <w:name w:val="Subtitulo 5 Car"/>
    <w:basedOn w:val="Ttulo1Car"/>
    <w:link w:val="Subtitulo5"/>
    <w:rsid w:val="00265200"/>
    <w:rPr>
      <w:rFonts w:asciiTheme="majorHAnsi" w:eastAsia="Times New Roman" w:hAnsiTheme="majorHAnsi" w:cstheme="majorBidi"/>
      <w:b/>
      <w:caps/>
      <w:color w:val="595959" w:themeColor="text1" w:themeTint="A6"/>
      <w:szCs w:val="32"/>
      <w:lang w:val="es-ES" w:eastAsia="es-MX"/>
    </w:rPr>
  </w:style>
  <w:style w:type="paragraph" w:customStyle="1" w:styleId="Vietas2">
    <w:name w:val="Viñetas 2"/>
    <w:basedOn w:val="Ttulo4"/>
    <w:link w:val="Vietas2Car"/>
    <w:qFormat/>
    <w:rsid w:val="00747FF0"/>
    <w:pPr>
      <w:numPr>
        <w:numId w:val="13"/>
      </w:numPr>
      <w:spacing w:before="0" w:after="0"/>
    </w:pPr>
    <w:rPr>
      <w:rFonts w:eastAsia="Times New Roman"/>
      <w:caps w:val="0"/>
      <w:spacing w:val="0"/>
    </w:rPr>
  </w:style>
  <w:style w:type="character" w:customStyle="1" w:styleId="Vietas2Car">
    <w:name w:val="Viñetas 2 Car"/>
    <w:basedOn w:val="Ttulo4Car"/>
    <w:link w:val="Vietas2"/>
    <w:rsid w:val="00747FF0"/>
    <w:rPr>
      <w:rFonts w:ascii="Times New Roman" w:eastAsia="Times New Roman" w:hAnsi="Times New Roman"/>
      <w:caps w:val="0"/>
      <w:spacing w:val="14"/>
      <w:lang w:val="es-ES"/>
    </w:rPr>
  </w:style>
  <w:style w:type="paragraph" w:customStyle="1" w:styleId="Subtitulo6">
    <w:name w:val="Subtitulo 6"/>
    <w:basedOn w:val="Subtitulo5"/>
    <w:link w:val="Subtitulo6Car"/>
    <w:autoRedefine/>
    <w:qFormat/>
    <w:rsid w:val="00225C20"/>
    <w:pPr>
      <w:numPr>
        <w:numId w:val="14"/>
      </w:numPr>
      <w:ind w:left="1208" w:hanging="357"/>
    </w:pPr>
  </w:style>
  <w:style w:type="character" w:customStyle="1" w:styleId="Subtitulo6Car">
    <w:name w:val="Subtitulo 6 Car"/>
    <w:basedOn w:val="Subtitulo5Car"/>
    <w:link w:val="Subtitulo6"/>
    <w:rsid w:val="00225C20"/>
    <w:rPr>
      <w:rFonts w:asciiTheme="majorHAnsi" w:eastAsia="Times New Roman" w:hAnsiTheme="majorHAnsi" w:cstheme="majorBidi"/>
      <w:b/>
      <w:caps/>
      <w:color w:val="595959" w:themeColor="text1" w:themeTint="A6"/>
      <w:szCs w:val="32"/>
      <w:lang w:val="es-ES" w:eastAsia="es-MX"/>
    </w:rPr>
  </w:style>
  <w:style w:type="character" w:customStyle="1" w:styleId="citation">
    <w:name w:val="citation"/>
    <w:basedOn w:val="Fuentedeprrafopredeter"/>
    <w:rsid w:val="00B72AE5"/>
  </w:style>
  <w:style w:type="paragraph" w:customStyle="1" w:styleId="Referenciasfinal">
    <w:name w:val="Referencias final"/>
    <w:basedOn w:val="Normal"/>
    <w:link w:val="ReferenciasfinalCar"/>
    <w:qFormat/>
    <w:rsid w:val="002829D2"/>
    <w:pPr>
      <w:numPr>
        <w:numId w:val="19"/>
      </w:numPr>
      <w:spacing w:before="0" w:after="0" w:line="240" w:lineRule="auto"/>
      <w:ind w:left="851" w:hanging="567"/>
    </w:pPr>
    <w:rPr>
      <w:sz w:val="20"/>
      <w:lang w:val="en-US"/>
    </w:rPr>
  </w:style>
  <w:style w:type="character" w:customStyle="1" w:styleId="ReferenciasfinalCar">
    <w:name w:val="Referencias final Car"/>
    <w:basedOn w:val="Fuentedeprrafopredeter"/>
    <w:link w:val="Referenciasfinal"/>
    <w:rsid w:val="002829D2"/>
    <w:rPr>
      <w:rFonts w:ascii="Times New Roman" w:eastAsiaTheme="minorEastAsia" w:hAnsi="Times New Roman"/>
      <w:sz w:val="20"/>
      <w:szCs w:val="23"/>
    </w:rPr>
  </w:style>
  <w:style w:type="paragraph" w:customStyle="1" w:styleId="Subtitulo8">
    <w:name w:val="Subtitulo 8"/>
    <w:basedOn w:val="Subtitulo6"/>
    <w:link w:val="Subtitulo8Car"/>
    <w:qFormat/>
    <w:rsid w:val="003B432D"/>
    <w:pPr>
      <w:numPr>
        <w:numId w:val="16"/>
      </w:numPr>
    </w:pPr>
  </w:style>
  <w:style w:type="paragraph" w:customStyle="1" w:styleId="Ejercicios">
    <w:name w:val="Ejercicios"/>
    <w:basedOn w:val="Prrafodelista"/>
    <w:link w:val="EjerciciosCar"/>
    <w:qFormat/>
    <w:rsid w:val="009E0B05"/>
    <w:pPr>
      <w:widowControl w:val="0"/>
      <w:numPr>
        <w:numId w:val="33"/>
      </w:numPr>
      <w:overflowPunct w:val="0"/>
      <w:autoSpaceDE w:val="0"/>
      <w:autoSpaceDN w:val="0"/>
      <w:adjustRightInd w:val="0"/>
      <w:spacing w:before="0"/>
    </w:pPr>
    <w:rPr>
      <w:rFonts w:ascii="Times New Roman" w:hAnsi="Times New Roman" w:cs="Times New Roman"/>
    </w:rPr>
  </w:style>
  <w:style w:type="character" w:customStyle="1" w:styleId="Subtitulo8Car">
    <w:name w:val="Subtitulo 8 Car"/>
    <w:basedOn w:val="Subtitulo6Car"/>
    <w:link w:val="Subtitulo8"/>
    <w:rsid w:val="00225C20"/>
    <w:rPr>
      <w:rFonts w:asciiTheme="majorHAnsi" w:eastAsia="Times New Roman" w:hAnsiTheme="majorHAnsi" w:cstheme="majorBidi"/>
      <w:b/>
      <w:caps/>
      <w:color w:val="595959" w:themeColor="text1" w:themeTint="A6"/>
      <w:szCs w:val="32"/>
      <w:lang w:val="es-ES" w:eastAsia="es-MX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9E0B05"/>
    <w:rPr>
      <w:rFonts w:eastAsiaTheme="minorEastAsia"/>
      <w:szCs w:val="23"/>
      <w:lang w:val="es-ES"/>
    </w:rPr>
  </w:style>
  <w:style w:type="character" w:customStyle="1" w:styleId="EjerciciosCar">
    <w:name w:val="Ejercicios Car"/>
    <w:basedOn w:val="PrrafodelistaCar"/>
    <w:link w:val="Ejercicios"/>
    <w:rsid w:val="009E0B05"/>
    <w:rPr>
      <w:rFonts w:ascii="Times New Roman" w:eastAsiaTheme="minorEastAsia" w:hAnsi="Times New Roman" w:cs="Times New Roman"/>
      <w:szCs w:val="23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677EC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77EC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77EC3"/>
    <w:rPr>
      <w:rFonts w:ascii="Times New Roman" w:eastAsiaTheme="minorEastAsia" w:hAnsi="Times New Roman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77E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77EC3"/>
    <w:rPr>
      <w:rFonts w:ascii="Times New Roman" w:eastAsiaTheme="minorEastAsia" w:hAnsi="Times New Roman"/>
      <w:b/>
      <w:bCs/>
      <w:sz w:val="20"/>
      <w:szCs w:val="20"/>
      <w:lang w:val="es-ES"/>
    </w:rPr>
  </w:style>
  <w:style w:type="paragraph" w:customStyle="1" w:styleId="Paginas">
    <w:name w:val="Paginas"/>
    <w:basedOn w:val="Ventana"/>
    <w:link w:val="PaginasCar"/>
    <w:qFormat/>
    <w:rsid w:val="0051514F"/>
    <w:pPr>
      <w:jc w:val="center"/>
    </w:pPr>
    <w:rPr>
      <w:color w:val="000000" w:themeColor="text1"/>
    </w:rPr>
  </w:style>
  <w:style w:type="character" w:customStyle="1" w:styleId="PaginasCar">
    <w:name w:val="Paginas Car"/>
    <w:basedOn w:val="VentanaCar"/>
    <w:link w:val="Paginas"/>
    <w:rsid w:val="0051514F"/>
    <w:rPr>
      <w:rFonts w:ascii="Times New Roman" w:eastAsia="Calibri" w:hAnsi="Times New Roman" w:cs="Times New Roman"/>
      <w:color w:val="000000" w:themeColor="text1"/>
      <w:sz w:val="16"/>
      <w:szCs w:val="40"/>
      <w:lang w:val="es-MX" w:eastAsia="es-MX"/>
    </w:rPr>
  </w:style>
  <w:style w:type="table" w:styleId="Tabladecuadrcula5oscura-nfasis6">
    <w:name w:val="Grid Table 5 Dark Accent 6"/>
    <w:basedOn w:val="Tablanormal"/>
    <w:uiPriority w:val="50"/>
    <w:rsid w:val="00CB7A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customStyle="1" w:styleId="OC-I">
    <w:name w:val="OC-I"/>
    <w:basedOn w:val="Tablaclsica2"/>
    <w:uiPriority w:val="99"/>
    <w:rsid w:val="00CB7AAA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rFonts w:ascii="Times New Roman" w:hAnsi="Times New Roman"/>
        <w:i/>
        <w:color w:val="auto"/>
        <w:sz w:val="22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B3D5AB" w:themeFill="accent4" w:themeFillTint="66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ascii="Times New Roman" w:hAnsi="Times New Roman"/>
        <w:b w:val="0"/>
        <w:bCs/>
        <w:i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D9EAD5" w:themeFill="accent4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clear" w:color="auto" w:fill="8DC182" w:themeFill="accent4" w:themeFillTint="99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B7AAA"/>
    <w:pPr>
      <w:spacing w:before="120" w:after="120" w:line="288" w:lineRule="auto"/>
      <w:ind w:firstLine="284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decuadrcula5oscura-nfasis11">
    <w:name w:val="Tabla de cuadrícula 5 oscura - Énfasis 11"/>
    <w:basedOn w:val="Tablanormal"/>
    <w:next w:val="Tabladecuadrcula5oscura-nfasis1"/>
    <w:uiPriority w:val="50"/>
    <w:rsid w:val="00044FBD"/>
    <w:pPr>
      <w:spacing w:after="0" w:line="240" w:lineRule="auto"/>
    </w:pPr>
    <w:rPr>
      <w:rFonts w:ascii="Tw Cen MT" w:eastAsia="Tw Cen MT" w:hAnsi="Tw Cen MT" w:cs="Times New Roman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703769"/>
    <w:pPr>
      <w:spacing w:after="0" w:line="240" w:lineRule="auto"/>
    </w:pPr>
    <w:rPr>
      <w:rFonts w:eastAsiaTheme="minorEastAsia"/>
      <w:sz w:val="24"/>
      <w:szCs w:val="24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C30C21"/>
    <w:pPr>
      <w:spacing w:after="0" w:line="240" w:lineRule="auto"/>
    </w:pPr>
    <w:rPr>
      <w:rFonts w:eastAsiaTheme="minorEastAsia"/>
      <w:sz w:val="24"/>
      <w:szCs w:val="24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uacin2">
    <w:name w:val="Ecuación 2"/>
    <w:basedOn w:val="Ecuacion"/>
    <w:link w:val="Ecuacin2Car"/>
    <w:qFormat/>
    <w:rsid w:val="00602CC3"/>
    <w:rPr>
      <w:color w:val="auto"/>
      <w:lang w:val="es-ES"/>
    </w:rPr>
  </w:style>
  <w:style w:type="paragraph" w:customStyle="1" w:styleId="Subtit4">
    <w:name w:val="Subtit 4"/>
    <w:basedOn w:val="Subsubtitulo2"/>
    <w:link w:val="Subtit4Car"/>
    <w:qFormat/>
    <w:rsid w:val="00E77D48"/>
    <w:pPr>
      <w:numPr>
        <w:numId w:val="25"/>
      </w:numPr>
      <w:ind w:left="1208" w:hanging="357"/>
    </w:pPr>
    <w:rPr>
      <w:lang w:val="es-MX"/>
    </w:rPr>
  </w:style>
  <w:style w:type="character" w:customStyle="1" w:styleId="Ecuacin2Car">
    <w:name w:val="Ecuación 2 Car"/>
    <w:basedOn w:val="EcuacionCar"/>
    <w:link w:val="Ecuacin2"/>
    <w:rsid w:val="00602CC3"/>
    <w:rPr>
      <w:rFonts w:ascii="Cambria Math" w:eastAsia="Calibri" w:hAnsi="Cambria Math" w:cs="Times New Roman"/>
      <w:bCs/>
      <w:i/>
      <w:color w:val="C00000"/>
      <w:sz w:val="24"/>
      <w:lang w:val="es-ES"/>
    </w:rPr>
  </w:style>
  <w:style w:type="character" w:customStyle="1" w:styleId="Subtit4Car">
    <w:name w:val="Subtit 4 Car"/>
    <w:basedOn w:val="Subsubtitulo2Car"/>
    <w:link w:val="Subtit4"/>
    <w:rsid w:val="00E77D48"/>
    <w:rPr>
      <w:rFonts w:asciiTheme="majorHAnsi" w:eastAsiaTheme="majorEastAsia" w:hAnsiTheme="majorHAnsi" w:cstheme="majorBidi"/>
      <w:b/>
      <w:caps/>
      <w:color w:val="595959" w:themeColor="text1" w:themeTint="A6"/>
      <w:szCs w:val="32"/>
      <w:lang w:val="es-MX"/>
    </w:rPr>
  </w:style>
  <w:style w:type="paragraph" w:customStyle="1" w:styleId="Sub7">
    <w:name w:val="Sub7"/>
    <w:basedOn w:val="Subtitulo6"/>
    <w:link w:val="Sub7Car"/>
    <w:qFormat/>
    <w:rsid w:val="005F4AE6"/>
    <w:pPr>
      <w:numPr>
        <w:numId w:val="28"/>
      </w:numPr>
      <w:ind w:left="1208" w:hanging="357"/>
    </w:pPr>
  </w:style>
  <w:style w:type="paragraph" w:customStyle="1" w:styleId="Sub9">
    <w:name w:val="Sub9"/>
    <w:basedOn w:val="Subtitulo8"/>
    <w:link w:val="Sub9Car"/>
    <w:qFormat/>
    <w:rsid w:val="00DA53EA"/>
    <w:pPr>
      <w:numPr>
        <w:numId w:val="29"/>
      </w:numPr>
      <w:ind w:left="1208" w:hanging="357"/>
    </w:pPr>
  </w:style>
  <w:style w:type="character" w:customStyle="1" w:styleId="Sub7Car">
    <w:name w:val="Sub7 Car"/>
    <w:basedOn w:val="Subtitulo6Car"/>
    <w:link w:val="Sub7"/>
    <w:rsid w:val="005F4AE6"/>
    <w:rPr>
      <w:rFonts w:asciiTheme="majorHAnsi" w:eastAsia="Times New Roman" w:hAnsiTheme="majorHAnsi" w:cstheme="majorBidi"/>
      <w:b/>
      <w:caps/>
      <w:color w:val="595959" w:themeColor="text1" w:themeTint="A6"/>
      <w:szCs w:val="32"/>
      <w:lang w:val="es-ES" w:eastAsia="es-MX"/>
    </w:rPr>
  </w:style>
  <w:style w:type="character" w:customStyle="1" w:styleId="Sub9Car">
    <w:name w:val="Sub9 Car"/>
    <w:basedOn w:val="Subtitulo8Car"/>
    <w:link w:val="Sub9"/>
    <w:rsid w:val="00DA53EA"/>
    <w:rPr>
      <w:rFonts w:asciiTheme="majorHAnsi" w:eastAsia="Times New Roman" w:hAnsiTheme="majorHAnsi" w:cstheme="majorBidi"/>
      <w:b/>
      <w:caps/>
      <w:color w:val="595959" w:themeColor="text1" w:themeTint="A6"/>
      <w:szCs w:val="32"/>
      <w:lang w:val="es-ES" w:eastAsia="es-MX"/>
    </w:rPr>
  </w:style>
  <w:style w:type="paragraph" w:styleId="TtulodeTDC">
    <w:name w:val="TOC Heading"/>
    <w:basedOn w:val="Ttulo1"/>
    <w:next w:val="Normal"/>
    <w:uiPriority w:val="39"/>
    <w:unhideWhenUsed/>
    <w:qFormat/>
    <w:rsid w:val="0012156C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b w:val="0"/>
      <w:caps w:val="0"/>
      <w:color w:val="B35E06" w:themeColor="accent1" w:themeShade="BF"/>
      <w:sz w:val="32"/>
      <w:lang w:val="es-MX" w:eastAsia="es-MX"/>
    </w:rPr>
  </w:style>
  <w:style w:type="paragraph" w:customStyle="1" w:styleId="ndice-A">
    <w:name w:val="Índice-A"/>
    <w:basedOn w:val="TDC2"/>
    <w:link w:val="ndice-ACar"/>
    <w:qFormat/>
    <w:rsid w:val="006C1833"/>
    <w:rPr>
      <w:b w:val="0"/>
      <w:caps/>
    </w:rPr>
  </w:style>
  <w:style w:type="paragraph" w:customStyle="1" w:styleId="ndice-B">
    <w:name w:val="Índice-B"/>
    <w:basedOn w:val="TDC1"/>
    <w:link w:val="ndice-BCar"/>
    <w:qFormat/>
    <w:rsid w:val="009048EB"/>
    <w:rPr>
      <w:caps w:val="0"/>
    </w:rPr>
  </w:style>
  <w:style w:type="character" w:customStyle="1" w:styleId="TDC2Car">
    <w:name w:val="TDC 2 Car"/>
    <w:basedOn w:val="Fuentedeprrafopredeter"/>
    <w:link w:val="TDC2"/>
    <w:uiPriority w:val="39"/>
    <w:rsid w:val="006C1833"/>
    <w:rPr>
      <w:rFonts w:eastAsia="Times New Roman"/>
      <w:b/>
      <w:bCs/>
      <w:i/>
      <w:iCs/>
      <w:noProof/>
      <w:szCs w:val="23"/>
      <w:lang w:val="es-ES" w:eastAsia="es-MX"/>
    </w:rPr>
  </w:style>
  <w:style w:type="character" w:customStyle="1" w:styleId="ndice-ACar">
    <w:name w:val="Índice-A Car"/>
    <w:basedOn w:val="TDC2Car"/>
    <w:link w:val="ndice-A"/>
    <w:rsid w:val="006C1833"/>
    <w:rPr>
      <w:rFonts w:eastAsia="Times New Roman"/>
      <w:b w:val="0"/>
      <w:bCs/>
      <w:i/>
      <w:iCs/>
      <w:caps/>
      <w:noProof/>
      <w:szCs w:val="23"/>
      <w:lang w:val="es-ES" w:eastAsia="es-MX"/>
    </w:rPr>
  </w:style>
  <w:style w:type="character" w:customStyle="1" w:styleId="TDC1Car">
    <w:name w:val="TDC 1 Car"/>
    <w:basedOn w:val="Fuentedeprrafopredeter"/>
    <w:link w:val="TDC1"/>
    <w:uiPriority w:val="39"/>
    <w:rsid w:val="009048EB"/>
    <w:rPr>
      <w:rFonts w:eastAsiaTheme="minorEastAsia"/>
      <w:bCs/>
      <w:caps/>
      <w:noProof/>
      <w:color w:val="323232" w:themeColor="text2"/>
      <w:sz w:val="20"/>
      <w:szCs w:val="20"/>
      <w:lang w:val="es-ES"/>
    </w:rPr>
  </w:style>
  <w:style w:type="character" w:customStyle="1" w:styleId="ndice-BCar">
    <w:name w:val="Índice-B Car"/>
    <w:basedOn w:val="TDC1Car"/>
    <w:link w:val="ndice-B"/>
    <w:rsid w:val="009048EB"/>
    <w:rPr>
      <w:rFonts w:eastAsiaTheme="minorEastAsia"/>
      <w:bCs/>
      <w:caps w:val="0"/>
      <w:noProof/>
      <w:color w:val="323232" w:themeColor="text2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2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3082\Median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B91DDAB90149E6975681FA37012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197EB2-5FDD-4731-89CC-B6041231F650}"/>
      </w:docPartPr>
      <w:docPartBody>
        <w:p w:rsidR="002F21EA" w:rsidRDefault="0084753E">
          <w:pPr>
            <w:pStyle w:val="C4B91DDAB90149E6975681FA370129CB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[Escriba el título del documento]</w:t>
          </w:r>
        </w:p>
      </w:docPartBody>
    </w:docPart>
    <w:docPart>
      <w:docPartPr>
        <w:name w:val="94C35B891B504C35936796537EA62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2CBFF-9703-400F-8DC9-6E5C839CA1A8}"/>
      </w:docPartPr>
      <w:docPartBody>
        <w:p w:rsidR="000E4369" w:rsidRDefault="00DE104E" w:rsidP="00DE104E">
          <w:pPr>
            <w:pStyle w:val="94C35B891B504C35936796537EA62EB1"/>
          </w:pPr>
          <w:r>
            <w:rPr>
              <w:b/>
              <w:color w:val="44546A" w:themeColor="text2"/>
              <w:sz w:val="20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-Nspire Sans">
    <w:altName w:val="Microsoft YaHei"/>
    <w:panose1 w:val="020B0604020202020204"/>
    <w:charset w:val="86"/>
    <w:family w:val="swiss"/>
    <w:pitch w:val="variable"/>
    <w:sig w:usb0="A00002BF" w:usb1="7ACFFCFB" w:usb2="00000016" w:usb3="00000000" w:csb0="0014009F" w:csb1="00000000"/>
  </w:font>
  <w:font w:name="ヒラギノ角ゴ Pro W3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53E"/>
    <w:rsid w:val="00014DB0"/>
    <w:rsid w:val="00026C1B"/>
    <w:rsid w:val="000277E0"/>
    <w:rsid w:val="000416BB"/>
    <w:rsid w:val="00064D35"/>
    <w:rsid w:val="00067252"/>
    <w:rsid w:val="00094010"/>
    <w:rsid w:val="000E4369"/>
    <w:rsid w:val="000F61C7"/>
    <w:rsid w:val="00162638"/>
    <w:rsid w:val="0018318A"/>
    <w:rsid w:val="0018646D"/>
    <w:rsid w:val="00187C9A"/>
    <w:rsid w:val="00195234"/>
    <w:rsid w:val="00195FF7"/>
    <w:rsid w:val="001A5B25"/>
    <w:rsid w:val="001B7E2A"/>
    <w:rsid w:val="001D484D"/>
    <w:rsid w:val="001E5C59"/>
    <w:rsid w:val="001F6976"/>
    <w:rsid w:val="001F7C84"/>
    <w:rsid w:val="002160ED"/>
    <w:rsid w:val="0022046A"/>
    <w:rsid w:val="002333C4"/>
    <w:rsid w:val="00234856"/>
    <w:rsid w:val="00234F5E"/>
    <w:rsid w:val="00234FF9"/>
    <w:rsid w:val="0024324B"/>
    <w:rsid w:val="0025463D"/>
    <w:rsid w:val="00262EB5"/>
    <w:rsid w:val="00270E97"/>
    <w:rsid w:val="002D3F41"/>
    <w:rsid w:val="002F21EA"/>
    <w:rsid w:val="002F4254"/>
    <w:rsid w:val="002F614B"/>
    <w:rsid w:val="003032D7"/>
    <w:rsid w:val="00313406"/>
    <w:rsid w:val="0031684B"/>
    <w:rsid w:val="00331B04"/>
    <w:rsid w:val="00332FEA"/>
    <w:rsid w:val="00363047"/>
    <w:rsid w:val="00365190"/>
    <w:rsid w:val="00365825"/>
    <w:rsid w:val="00377642"/>
    <w:rsid w:val="00382C08"/>
    <w:rsid w:val="003951EC"/>
    <w:rsid w:val="003A5A13"/>
    <w:rsid w:val="003B0265"/>
    <w:rsid w:val="003D3D96"/>
    <w:rsid w:val="003E6F94"/>
    <w:rsid w:val="00415999"/>
    <w:rsid w:val="00416E7A"/>
    <w:rsid w:val="00421FDD"/>
    <w:rsid w:val="0047059F"/>
    <w:rsid w:val="0047438E"/>
    <w:rsid w:val="004A5D96"/>
    <w:rsid w:val="004B18AC"/>
    <w:rsid w:val="004C234D"/>
    <w:rsid w:val="004D540F"/>
    <w:rsid w:val="004F2936"/>
    <w:rsid w:val="005136BF"/>
    <w:rsid w:val="005321EC"/>
    <w:rsid w:val="00533827"/>
    <w:rsid w:val="00551989"/>
    <w:rsid w:val="00553C43"/>
    <w:rsid w:val="00556DA2"/>
    <w:rsid w:val="00584D93"/>
    <w:rsid w:val="005A13C7"/>
    <w:rsid w:val="005A1DE6"/>
    <w:rsid w:val="005A5B9E"/>
    <w:rsid w:val="005C603E"/>
    <w:rsid w:val="005E0BF2"/>
    <w:rsid w:val="005E59AE"/>
    <w:rsid w:val="005F7129"/>
    <w:rsid w:val="006051C3"/>
    <w:rsid w:val="0062187B"/>
    <w:rsid w:val="006246DD"/>
    <w:rsid w:val="00634763"/>
    <w:rsid w:val="006368A0"/>
    <w:rsid w:val="00640296"/>
    <w:rsid w:val="006576B2"/>
    <w:rsid w:val="00661C5F"/>
    <w:rsid w:val="006755A4"/>
    <w:rsid w:val="00693439"/>
    <w:rsid w:val="006953D5"/>
    <w:rsid w:val="006B141B"/>
    <w:rsid w:val="00700800"/>
    <w:rsid w:val="007319DE"/>
    <w:rsid w:val="00736909"/>
    <w:rsid w:val="00747479"/>
    <w:rsid w:val="00750CDE"/>
    <w:rsid w:val="0078610C"/>
    <w:rsid w:val="007911FC"/>
    <w:rsid w:val="00793CA2"/>
    <w:rsid w:val="007A21E6"/>
    <w:rsid w:val="007A4824"/>
    <w:rsid w:val="007C25EF"/>
    <w:rsid w:val="007C2977"/>
    <w:rsid w:val="007D12F1"/>
    <w:rsid w:val="007D33F8"/>
    <w:rsid w:val="007F3FA8"/>
    <w:rsid w:val="007F4E21"/>
    <w:rsid w:val="00802FD2"/>
    <w:rsid w:val="008075C8"/>
    <w:rsid w:val="00807D14"/>
    <w:rsid w:val="008157A2"/>
    <w:rsid w:val="008241B7"/>
    <w:rsid w:val="0082511D"/>
    <w:rsid w:val="0084753E"/>
    <w:rsid w:val="00855308"/>
    <w:rsid w:val="0085710F"/>
    <w:rsid w:val="0086721C"/>
    <w:rsid w:val="00872C96"/>
    <w:rsid w:val="00897034"/>
    <w:rsid w:val="008A3C0D"/>
    <w:rsid w:val="008C0B5D"/>
    <w:rsid w:val="008C523F"/>
    <w:rsid w:val="008D6165"/>
    <w:rsid w:val="0093261C"/>
    <w:rsid w:val="00946BA6"/>
    <w:rsid w:val="0096771B"/>
    <w:rsid w:val="009738F5"/>
    <w:rsid w:val="00986FBA"/>
    <w:rsid w:val="00995170"/>
    <w:rsid w:val="00997CCF"/>
    <w:rsid w:val="009A728A"/>
    <w:rsid w:val="009B5404"/>
    <w:rsid w:val="009C4816"/>
    <w:rsid w:val="009F3422"/>
    <w:rsid w:val="00A149AA"/>
    <w:rsid w:val="00A423B2"/>
    <w:rsid w:val="00AA09BE"/>
    <w:rsid w:val="00AA3838"/>
    <w:rsid w:val="00AB5428"/>
    <w:rsid w:val="00AB70B0"/>
    <w:rsid w:val="00AC130F"/>
    <w:rsid w:val="00AD0B18"/>
    <w:rsid w:val="00AD207B"/>
    <w:rsid w:val="00B07C46"/>
    <w:rsid w:val="00B4396F"/>
    <w:rsid w:val="00B4504F"/>
    <w:rsid w:val="00B56C32"/>
    <w:rsid w:val="00B60F26"/>
    <w:rsid w:val="00B74DC5"/>
    <w:rsid w:val="00BB624B"/>
    <w:rsid w:val="00BF0165"/>
    <w:rsid w:val="00C00A3F"/>
    <w:rsid w:val="00C13A3F"/>
    <w:rsid w:val="00C6525F"/>
    <w:rsid w:val="00C70BB5"/>
    <w:rsid w:val="00C765F8"/>
    <w:rsid w:val="00C816DA"/>
    <w:rsid w:val="00C821D5"/>
    <w:rsid w:val="00C9204A"/>
    <w:rsid w:val="00C974DC"/>
    <w:rsid w:val="00CC4A05"/>
    <w:rsid w:val="00CE5925"/>
    <w:rsid w:val="00D141D8"/>
    <w:rsid w:val="00D2472D"/>
    <w:rsid w:val="00D252E1"/>
    <w:rsid w:val="00D32726"/>
    <w:rsid w:val="00D40AD1"/>
    <w:rsid w:val="00D917E3"/>
    <w:rsid w:val="00D92485"/>
    <w:rsid w:val="00DE104E"/>
    <w:rsid w:val="00DE302A"/>
    <w:rsid w:val="00DE7BB3"/>
    <w:rsid w:val="00DF5482"/>
    <w:rsid w:val="00DF7827"/>
    <w:rsid w:val="00E37864"/>
    <w:rsid w:val="00E37A49"/>
    <w:rsid w:val="00E55C07"/>
    <w:rsid w:val="00E77C3C"/>
    <w:rsid w:val="00E97ACA"/>
    <w:rsid w:val="00EB2300"/>
    <w:rsid w:val="00EC343B"/>
    <w:rsid w:val="00ED1D7D"/>
    <w:rsid w:val="00ED2F96"/>
    <w:rsid w:val="00F04E0D"/>
    <w:rsid w:val="00F317F6"/>
    <w:rsid w:val="00F40885"/>
    <w:rsid w:val="00F454A3"/>
    <w:rsid w:val="00F45F12"/>
    <w:rsid w:val="00F75D4B"/>
    <w:rsid w:val="00F834DD"/>
    <w:rsid w:val="00F966C6"/>
    <w:rsid w:val="00FD1313"/>
    <w:rsid w:val="00FE33DB"/>
    <w:rsid w:val="00FE6307"/>
    <w:rsid w:val="00FF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44546A" w:themeColor="text2"/>
      <w:sz w:val="32"/>
      <w:szCs w:val="32"/>
      <w:lang w:val="es-ES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before="240" w:after="80" w:line="264" w:lineRule="auto"/>
      <w:outlineLvl w:val="1"/>
    </w:pPr>
    <w:rPr>
      <w:b/>
      <w:bCs/>
      <w:color w:val="5B9BD5" w:themeColor="accent1"/>
      <w:spacing w:val="20"/>
      <w:sz w:val="28"/>
      <w:szCs w:val="28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spacing w:before="240" w:after="60" w:line="264" w:lineRule="auto"/>
      <w:outlineLvl w:val="2"/>
    </w:pPr>
    <w:rPr>
      <w:b/>
      <w:bCs/>
      <w:color w:val="000000" w:themeColor="text1"/>
      <w:spacing w:val="10"/>
      <w:sz w:val="23"/>
      <w:szCs w:val="23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B91DDAB90149E6975681FA370129CB">
    <w:name w:val="C4B91DDAB90149E6975681FA370129CB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44546A" w:themeColor="text2"/>
      <w:sz w:val="32"/>
      <w:szCs w:val="32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Pr>
      <w:b/>
      <w:bCs/>
      <w:color w:val="5B9BD5" w:themeColor="accent1"/>
      <w:spacing w:val="20"/>
      <w:sz w:val="28"/>
      <w:szCs w:val="28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rPr>
      <w:b/>
      <w:bCs/>
      <w:color w:val="000000" w:themeColor="text1"/>
      <w:spacing w:val="10"/>
      <w:sz w:val="23"/>
      <w:szCs w:val="23"/>
      <w:lang w:val="es-ES" w:eastAsia="en-US"/>
    </w:rPr>
  </w:style>
  <w:style w:type="paragraph" w:styleId="Citadestacada">
    <w:name w:val="Intense Quote"/>
    <w:basedOn w:val="Normal"/>
    <w:link w:val="Citadestacada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b/>
      <w:bCs/>
      <w:color w:val="ED7D31" w:themeColor="accent2"/>
      <w:sz w:val="23"/>
      <w:szCs w:val="23"/>
      <w:lang w:val="es-ES"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color w:val="ED7D31" w:themeColor="accent2"/>
      <w:sz w:val="23"/>
      <w:szCs w:val="23"/>
      <w:shd w:val="clear" w:color="auto" w:fill="FFFFFF" w:themeFill="background1"/>
      <w:lang w:val="es-ES" w:eastAsia="en-US"/>
    </w:rPr>
  </w:style>
  <w:style w:type="character" w:styleId="Textodelmarcadordeposicin">
    <w:name w:val="Placeholder Text"/>
    <w:basedOn w:val="Fuentedeprrafopredeter"/>
    <w:uiPriority w:val="99"/>
    <w:semiHidden/>
    <w:rsid w:val="00553C43"/>
    <w:rPr>
      <w:color w:val="808080"/>
    </w:rPr>
  </w:style>
  <w:style w:type="paragraph" w:customStyle="1" w:styleId="94C35B891B504C35936796537EA62EB1">
    <w:name w:val="94C35B891B504C35936796537EA62EB1"/>
    <w:rsid w:val="00DE10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Median">
  <a:themeElements>
    <a:clrScheme name="Erick II">
      <a:dk1>
        <a:sysClr val="windowText" lastClr="000000"/>
      </a:dk1>
      <a:lt1>
        <a:sysClr val="window" lastClr="FFFFFF"/>
      </a:lt1>
      <a:dk2>
        <a:srgbClr val="323232"/>
      </a:dk2>
      <a:lt2>
        <a:srgbClr val="6B9F25"/>
      </a:lt2>
      <a:accent1>
        <a:srgbClr val="F07F09"/>
      </a:accent1>
      <a:accent2>
        <a:srgbClr val="C00000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89C3E5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>
    <a:spDef>
      <a:spPr bwMode="auto">
        <a:solidFill>
          <a:srgbClr val="FFFFFF"/>
        </a:solidFill>
        <a:ln w="28575">
          <a:solidFill>
            <a:srgbClr val="C00000"/>
          </a:solidFill>
          <a:round/>
          <a:headEnd/>
          <a:tailEnd/>
        </a:ln>
      </a:spPr>
      <a:bodyPr rot="0" vert="horz" wrap="square" lIns="91440" tIns="0" rIns="91440" bIns="0" anchor="t" anchorCtr="0" upright="1">
        <a:noAutofit/>
      </a:bodyPr>
      <a:lstStyle/>
    </a:spDef>
    <a:txDef>
      <a:spPr>
        <a:noFill/>
        <a:ln w="6350">
          <a:noFill/>
        </a:ln>
        <a:effectLst/>
      </a:spPr>
      <a:bodyPr rot="0" spcFirstLastPara="0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/>
  <tns:defaultPropertyEditorNamespace/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9980473B-2E0C-480C-87FE-5FC3D95ED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MedianReport</Template>
  <TotalTime>4952</TotalTime>
  <Pages>5</Pages>
  <Words>1430</Words>
  <Characters>7869</Characters>
  <Application>Microsoft Office Word</Application>
  <DocSecurity>0</DocSecurity>
  <Lines>65</Lines>
  <Paragraphs>18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EL PÉNDULO SIMPLE COMO GRAVÍMETRO</vt:lpstr>
      <vt:lpstr/>
      <vt:lpstr>    Heading 2|two</vt:lpstr>
      <vt:lpstr>        Heading 3|three</vt:lpstr>
    </vt:vector>
  </TitlesOfParts>
  <Company/>
  <LinksUpToDate>false</LinksUpToDate>
  <CharactersWithSpaces>9281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 PÉNDULO SIMPLE COMO GRAVÍMETRO</dc:title>
  <dc:subject>M en C. Erick Barrios Barocio. Fis. Arnaldo Hernández Cardona. Laboratorio de Óptica, Facultad de Ciencias, UNAM.</dc:subject>
  <dc:creator>Barrios;Hernández</dc:creator>
  <cp:keywords/>
  <dc:description/>
  <cp:lastModifiedBy>Erick</cp:lastModifiedBy>
  <cp:revision>389</cp:revision>
  <cp:lastPrinted>2023-11-02T18:33:00Z</cp:lastPrinted>
  <dcterms:created xsi:type="dcterms:W3CDTF">2021-09-06T23:05:00Z</dcterms:created>
  <dcterms:modified xsi:type="dcterms:W3CDTF">2023-11-02T18:34:00Z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3082</vt:i4>
  </property>
  <property fmtid="{D5CDD505-2E9C-101B-9397-08002B2CF9AE}" pid="3" name="_Version">
    <vt:lpwstr>0809</vt:lpwstr>
  </property>
</Properties>
</file>